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770060943"/>
        <w:docPartObj>
          <w:docPartGallery w:val="Cover Pages"/>
          <w:docPartUnique/>
        </w:docPartObj>
      </w:sdtPr>
      <w:sdtEndPr/>
      <w:sdtContent>
        <w:p w14:paraId="70B82386" w14:textId="77777777" w:rsidR="00873328" w:rsidRPr="00E970A9" w:rsidRDefault="00873328" w:rsidP="00E970A9"/>
        <w:p w14:paraId="70B82387" w14:textId="77777777" w:rsidR="007D7691" w:rsidRPr="00E970A9" w:rsidRDefault="007D7691" w:rsidP="00E970A9"/>
        <w:p w14:paraId="70B82388" w14:textId="77777777" w:rsidR="007D7691" w:rsidRPr="00E970A9" w:rsidRDefault="007D7691" w:rsidP="00E970A9"/>
        <w:p w14:paraId="70B82389" w14:textId="77777777" w:rsidR="007D7691" w:rsidRPr="00E970A9" w:rsidRDefault="007D7691" w:rsidP="00E970A9"/>
        <w:p w14:paraId="70B8238A" w14:textId="77777777" w:rsidR="007D7691" w:rsidRPr="00E970A9" w:rsidRDefault="007D7691" w:rsidP="00E970A9"/>
        <w:p w14:paraId="70B8238B" w14:textId="77777777" w:rsidR="007D7691" w:rsidRPr="00E970A9" w:rsidRDefault="0029617B" w:rsidP="00E970A9"/>
      </w:sdtContent>
    </w:sdt>
    <w:sdt>
      <w:sdtPr>
        <w:id w:val="-1718116366"/>
        <w:docPartObj>
          <w:docPartGallery w:val="Cover Pages"/>
          <w:docPartUnique/>
        </w:docPartObj>
      </w:sdtPr>
      <w:sdtEndPr/>
      <w:sdtContent>
        <w:p w14:paraId="70B8238C" w14:textId="77777777" w:rsidR="006C4E67" w:rsidRPr="00E970A9" w:rsidRDefault="006C4E67" w:rsidP="00E970A9"/>
        <w:p w14:paraId="70B8238D" w14:textId="77777777" w:rsidR="006C4E67" w:rsidRPr="00E970A9" w:rsidRDefault="006C4E67" w:rsidP="00E970A9"/>
        <w:p w14:paraId="70B8238E" w14:textId="77777777" w:rsidR="006C4E67" w:rsidRPr="00E970A9" w:rsidRDefault="006C4E67" w:rsidP="00E970A9"/>
        <w:p w14:paraId="70B82397" w14:textId="77777777" w:rsidR="006C4E67" w:rsidRPr="00E970A9" w:rsidRDefault="006C4E67" w:rsidP="00E970A9"/>
        <w:p w14:paraId="70B82398" w14:textId="77777777" w:rsidR="006C4E67" w:rsidRPr="00E970A9" w:rsidRDefault="006C4E67" w:rsidP="00E970A9"/>
        <w:p w14:paraId="1C067ADA" w14:textId="77777777" w:rsidR="00484793" w:rsidRDefault="00484793" w:rsidP="00E970A9"/>
        <w:p w14:paraId="3FA3C919" w14:textId="77777777" w:rsidR="00484793" w:rsidRDefault="00484793" w:rsidP="00E970A9"/>
        <w:p w14:paraId="09669E00" w14:textId="77777777" w:rsidR="00484793" w:rsidRDefault="00484793" w:rsidP="00E970A9"/>
        <w:p w14:paraId="40C81847" w14:textId="77777777" w:rsidR="00484793" w:rsidRDefault="00484793" w:rsidP="00E970A9"/>
        <w:p w14:paraId="70B82399" w14:textId="271188A3" w:rsidR="006C4E67" w:rsidRPr="00E970A9" w:rsidRDefault="003D44F5" w:rsidP="00484793">
          <w:pPr>
            <w:ind w:firstLine="720"/>
          </w:pPr>
          <w:r>
            <w:rPr>
              <w:noProof/>
              <w:lang w:val="ro-RO" w:eastAsia="ro-RO"/>
            </w:rPr>
            <w:drawing>
              <wp:inline distT="0" distB="0" distL="0" distR="0" wp14:anchorId="53C9F2F5" wp14:editId="187D0A6D">
                <wp:extent cx="5943600" cy="3294453"/>
                <wp:effectExtent l="0" t="0" r="0" b="0"/>
                <wp:docPr id="5" name="Picture 5" descr="Image result for thingworx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Image result for thingworx 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3600" cy="32944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0B8239A" w14:textId="77777777" w:rsidR="006C4E67" w:rsidRDefault="006C4E67" w:rsidP="00E970A9"/>
        <w:p w14:paraId="5C0400EB" w14:textId="77777777" w:rsidR="00401712" w:rsidRDefault="00401712" w:rsidP="00E970A9"/>
        <w:p w14:paraId="70B8239C" w14:textId="25AD8BEE" w:rsidR="006C4E67" w:rsidRPr="00F32706" w:rsidRDefault="003323C7" w:rsidP="003323C7">
          <w:pPr>
            <w:pStyle w:val="Title"/>
            <w:ind w:left="720"/>
          </w:pPr>
          <w:r>
            <w:t xml:space="preserve">Visibility and Permission </w:t>
          </w:r>
          <w:r w:rsidR="00130171">
            <w:t>Script Builder</w:t>
          </w:r>
          <w:r>
            <w:t xml:space="preserve"> </w:t>
          </w:r>
          <w:r w:rsidR="00FC6EC6">
            <w:t>Extension</w:t>
          </w:r>
        </w:p>
        <w:p w14:paraId="5FB5844E" w14:textId="77777777" w:rsidR="003D44F5" w:rsidRDefault="00D41F37" w:rsidP="006010CA">
          <w:pPr>
            <w:pStyle w:val="Title"/>
            <w:ind w:left="720"/>
          </w:pPr>
          <w:r w:rsidRPr="00F32706">
            <w:t>User Guide</w:t>
          </w:r>
        </w:p>
        <w:p w14:paraId="70B8239E" w14:textId="7DE9FA6C" w:rsidR="006C4E67" w:rsidRDefault="00735972" w:rsidP="006010CA">
          <w:pPr>
            <w:pStyle w:val="Title"/>
            <w:ind w:left="720"/>
          </w:pPr>
          <w:r>
            <w:t xml:space="preserve">Version </w:t>
          </w:r>
          <w:r w:rsidR="003323C7">
            <w:t>1</w:t>
          </w:r>
          <w:r>
            <w:t>.</w:t>
          </w:r>
          <w:r w:rsidR="00BB14DF">
            <w:t>0</w:t>
          </w:r>
          <w:r>
            <w:t>.</w:t>
          </w:r>
          <w:r w:rsidR="003323C7">
            <w:t>0</w:t>
          </w:r>
        </w:p>
        <w:p w14:paraId="72E310E4" w14:textId="77777777" w:rsidR="006C4E67" w:rsidRPr="00E970A9" w:rsidRDefault="006C4E67" w:rsidP="00E970A9"/>
        <w:p w14:paraId="2324D4DB" w14:textId="77777777" w:rsidR="00401712" w:rsidRDefault="00401712" w:rsidP="00E970A9"/>
        <w:p w14:paraId="7CE84170" w14:textId="77777777" w:rsidR="00401712" w:rsidRPr="00E970A9" w:rsidRDefault="00401712" w:rsidP="00E970A9"/>
        <w:p w14:paraId="70B823AF" w14:textId="377F6360" w:rsidR="006C4E67" w:rsidRPr="00E970A9" w:rsidRDefault="0029617B" w:rsidP="00E970A9"/>
      </w:sdtContent>
    </w:sdt>
    <w:sdt>
      <w:sdtPr>
        <w:rPr>
          <w:rFonts w:eastAsiaTheme="minorHAnsi" w:cstheme="minorBidi"/>
          <w:color w:val="auto"/>
          <w:sz w:val="22"/>
          <w:szCs w:val="22"/>
        </w:rPr>
        <w:id w:val="150693474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0B823B0" w14:textId="63167A1F" w:rsidR="006C4E67" w:rsidRDefault="00E970A9" w:rsidP="00401712">
          <w:pPr>
            <w:pStyle w:val="TOCHeading"/>
            <w:jc w:val="center"/>
            <w:rPr>
              <w:rFonts w:eastAsiaTheme="minorHAnsi"/>
            </w:rPr>
          </w:pPr>
          <w:r>
            <w:rPr>
              <w:noProof/>
              <w:lang w:val="ro-RO" w:eastAsia="ro-RO"/>
            </w:rPr>
            <w:drawing>
              <wp:inline distT="0" distB="0" distL="0" distR="0" wp14:anchorId="52117AA3" wp14:editId="5F38E560">
                <wp:extent cx="2523744" cy="667512"/>
                <wp:effectExtent l="0" t="0" r="0" b="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23744" cy="6675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2E33FE2" w14:textId="77777777" w:rsidR="00E970A9" w:rsidRPr="00E970A9" w:rsidRDefault="00E970A9" w:rsidP="00E970A9"/>
        <w:p w14:paraId="494412FA" w14:textId="1F686F84" w:rsidR="000F1249" w:rsidRDefault="006C4E67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ro-RO" w:eastAsia="ro-RO"/>
            </w:rPr>
          </w:pPr>
          <w:r w:rsidRPr="00E970A9">
            <w:fldChar w:fldCharType="begin"/>
          </w:r>
          <w:r w:rsidRPr="00E970A9">
            <w:instrText xml:space="preserve"> TOC \o "1-3" \h \z \u </w:instrText>
          </w:r>
          <w:r w:rsidRPr="00E970A9">
            <w:fldChar w:fldCharType="separate"/>
          </w:r>
          <w:hyperlink w:anchor="_Toc5899885" w:history="1">
            <w:r w:rsidR="000F1249" w:rsidRPr="0054033F">
              <w:rPr>
                <w:rStyle w:val="Hyperlink"/>
                <w:noProof/>
              </w:rPr>
              <w:t>Software Change Log</w:t>
            </w:r>
            <w:r w:rsidR="000F1249">
              <w:rPr>
                <w:noProof/>
                <w:webHidden/>
              </w:rPr>
              <w:tab/>
            </w:r>
            <w:r w:rsidR="000F1249">
              <w:rPr>
                <w:noProof/>
                <w:webHidden/>
              </w:rPr>
              <w:fldChar w:fldCharType="begin"/>
            </w:r>
            <w:r w:rsidR="000F1249">
              <w:rPr>
                <w:noProof/>
                <w:webHidden/>
              </w:rPr>
              <w:instrText xml:space="preserve"> PAGEREF _Toc5899885 \h </w:instrText>
            </w:r>
            <w:r w:rsidR="000F1249">
              <w:rPr>
                <w:noProof/>
                <w:webHidden/>
              </w:rPr>
            </w:r>
            <w:r w:rsidR="000F1249">
              <w:rPr>
                <w:noProof/>
                <w:webHidden/>
              </w:rPr>
              <w:fldChar w:fldCharType="separate"/>
            </w:r>
            <w:r w:rsidR="000F1249">
              <w:rPr>
                <w:noProof/>
                <w:webHidden/>
              </w:rPr>
              <w:t>2</w:t>
            </w:r>
            <w:r w:rsidR="000F1249">
              <w:rPr>
                <w:noProof/>
                <w:webHidden/>
              </w:rPr>
              <w:fldChar w:fldCharType="end"/>
            </w:r>
          </w:hyperlink>
        </w:p>
        <w:p w14:paraId="5398ED51" w14:textId="2FEEED1E" w:rsidR="000F1249" w:rsidRDefault="0029617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ro-RO" w:eastAsia="ro-RO"/>
            </w:rPr>
          </w:pPr>
          <w:hyperlink w:anchor="_Toc5899886" w:history="1">
            <w:r w:rsidR="000F1249" w:rsidRPr="0054033F">
              <w:rPr>
                <w:rStyle w:val="Hyperlink"/>
                <w:noProof/>
              </w:rPr>
              <w:t>Introduction and Installation</w:t>
            </w:r>
            <w:r w:rsidR="000F1249">
              <w:rPr>
                <w:noProof/>
                <w:webHidden/>
              </w:rPr>
              <w:tab/>
            </w:r>
            <w:r w:rsidR="000F1249">
              <w:rPr>
                <w:noProof/>
                <w:webHidden/>
              </w:rPr>
              <w:fldChar w:fldCharType="begin"/>
            </w:r>
            <w:r w:rsidR="000F1249">
              <w:rPr>
                <w:noProof/>
                <w:webHidden/>
              </w:rPr>
              <w:instrText xml:space="preserve"> PAGEREF _Toc5899886 \h </w:instrText>
            </w:r>
            <w:r w:rsidR="000F1249">
              <w:rPr>
                <w:noProof/>
                <w:webHidden/>
              </w:rPr>
            </w:r>
            <w:r w:rsidR="000F1249">
              <w:rPr>
                <w:noProof/>
                <w:webHidden/>
              </w:rPr>
              <w:fldChar w:fldCharType="separate"/>
            </w:r>
            <w:r w:rsidR="000F1249">
              <w:rPr>
                <w:noProof/>
                <w:webHidden/>
              </w:rPr>
              <w:t>2</w:t>
            </w:r>
            <w:r w:rsidR="000F1249">
              <w:rPr>
                <w:noProof/>
                <w:webHidden/>
              </w:rPr>
              <w:fldChar w:fldCharType="end"/>
            </w:r>
          </w:hyperlink>
        </w:p>
        <w:p w14:paraId="2CD516DE" w14:textId="561F8651" w:rsidR="000F1249" w:rsidRDefault="0029617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ro-RO" w:eastAsia="ro-RO"/>
            </w:rPr>
          </w:pPr>
          <w:hyperlink w:anchor="_Toc5899887" w:history="1">
            <w:r w:rsidR="000F1249" w:rsidRPr="0054033F">
              <w:rPr>
                <w:rStyle w:val="Hyperlink"/>
                <w:noProof/>
              </w:rPr>
              <w:t>About the Visibility and Permission Manager Extension</w:t>
            </w:r>
            <w:r w:rsidR="000F1249">
              <w:rPr>
                <w:noProof/>
                <w:webHidden/>
              </w:rPr>
              <w:tab/>
            </w:r>
            <w:r w:rsidR="000F1249">
              <w:rPr>
                <w:noProof/>
                <w:webHidden/>
              </w:rPr>
              <w:fldChar w:fldCharType="begin"/>
            </w:r>
            <w:r w:rsidR="000F1249">
              <w:rPr>
                <w:noProof/>
                <w:webHidden/>
              </w:rPr>
              <w:instrText xml:space="preserve"> PAGEREF _Toc5899887 \h </w:instrText>
            </w:r>
            <w:r w:rsidR="000F1249">
              <w:rPr>
                <w:noProof/>
                <w:webHidden/>
              </w:rPr>
            </w:r>
            <w:r w:rsidR="000F1249">
              <w:rPr>
                <w:noProof/>
                <w:webHidden/>
              </w:rPr>
              <w:fldChar w:fldCharType="separate"/>
            </w:r>
            <w:r w:rsidR="000F1249">
              <w:rPr>
                <w:noProof/>
                <w:webHidden/>
              </w:rPr>
              <w:t>2</w:t>
            </w:r>
            <w:r w:rsidR="000F1249">
              <w:rPr>
                <w:noProof/>
                <w:webHidden/>
              </w:rPr>
              <w:fldChar w:fldCharType="end"/>
            </w:r>
          </w:hyperlink>
        </w:p>
        <w:p w14:paraId="05DAFF58" w14:textId="3CF5BF43" w:rsidR="000F1249" w:rsidRDefault="0029617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ro-RO" w:eastAsia="ro-RO"/>
            </w:rPr>
          </w:pPr>
          <w:hyperlink w:anchor="_Toc5899888" w:history="1">
            <w:r w:rsidR="000F1249" w:rsidRPr="0054033F">
              <w:rPr>
                <w:rStyle w:val="Hyperlink"/>
                <w:noProof/>
              </w:rPr>
              <w:t>Installing the Visibility and Permission Manager Extension</w:t>
            </w:r>
            <w:r w:rsidR="000F1249">
              <w:rPr>
                <w:noProof/>
                <w:webHidden/>
              </w:rPr>
              <w:tab/>
            </w:r>
            <w:r w:rsidR="000F1249">
              <w:rPr>
                <w:noProof/>
                <w:webHidden/>
              </w:rPr>
              <w:fldChar w:fldCharType="begin"/>
            </w:r>
            <w:r w:rsidR="000F1249">
              <w:rPr>
                <w:noProof/>
                <w:webHidden/>
              </w:rPr>
              <w:instrText xml:space="preserve"> PAGEREF _Toc5899888 \h </w:instrText>
            </w:r>
            <w:r w:rsidR="000F1249">
              <w:rPr>
                <w:noProof/>
                <w:webHidden/>
              </w:rPr>
            </w:r>
            <w:r w:rsidR="000F1249">
              <w:rPr>
                <w:noProof/>
                <w:webHidden/>
              </w:rPr>
              <w:fldChar w:fldCharType="separate"/>
            </w:r>
            <w:r w:rsidR="000F1249">
              <w:rPr>
                <w:noProof/>
                <w:webHidden/>
              </w:rPr>
              <w:t>3</w:t>
            </w:r>
            <w:r w:rsidR="000F1249">
              <w:rPr>
                <w:noProof/>
                <w:webHidden/>
              </w:rPr>
              <w:fldChar w:fldCharType="end"/>
            </w:r>
          </w:hyperlink>
        </w:p>
        <w:p w14:paraId="3D828B64" w14:textId="6BCF14A6" w:rsidR="000F1249" w:rsidRDefault="0029617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ro-RO" w:eastAsia="ro-RO"/>
            </w:rPr>
          </w:pPr>
          <w:hyperlink w:anchor="_Toc5899889" w:history="1">
            <w:r w:rsidR="000F1249" w:rsidRPr="0054033F">
              <w:rPr>
                <w:rStyle w:val="Hyperlink"/>
                <w:noProof/>
              </w:rPr>
              <w:t>Usage</w:t>
            </w:r>
            <w:r w:rsidR="000F1249">
              <w:rPr>
                <w:noProof/>
                <w:webHidden/>
              </w:rPr>
              <w:tab/>
            </w:r>
            <w:r w:rsidR="000F1249">
              <w:rPr>
                <w:noProof/>
                <w:webHidden/>
              </w:rPr>
              <w:fldChar w:fldCharType="begin"/>
            </w:r>
            <w:r w:rsidR="000F1249">
              <w:rPr>
                <w:noProof/>
                <w:webHidden/>
              </w:rPr>
              <w:instrText xml:space="preserve"> PAGEREF _Toc5899889 \h </w:instrText>
            </w:r>
            <w:r w:rsidR="000F1249">
              <w:rPr>
                <w:noProof/>
                <w:webHidden/>
              </w:rPr>
            </w:r>
            <w:r w:rsidR="000F1249">
              <w:rPr>
                <w:noProof/>
                <w:webHidden/>
              </w:rPr>
              <w:fldChar w:fldCharType="separate"/>
            </w:r>
            <w:r w:rsidR="000F1249">
              <w:rPr>
                <w:noProof/>
                <w:webHidden/>
              </w:rPr>
              <w:t>4</w:t>
            </w:r>
            <w:r w:rsidR="000F1249">
              <w:rPr>
                <w:noProof/>
                <w:webHidden/>
              </w:rPr>
              <w:fldChar w:fldCharType="end"/>
            </w:r>
          </w:hyperlink>
        </w:p>
        <w:p w14:paraId="542A4C8D" w14:textId="256843EA" w:rsidR="000F1249" w:rsidRDefault="0029617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ro-RO" w:eastAsia="ro-RO"/>
            </w:rPr>
          </w:pPr>
          <w:hyperlink w:anchor="_Toc5899890" w:history="1">
            <w:r w:rsidR="000F1249" w:rsidRPr="0054033F">
              <w:rPr>
                <w:rStyle w:val="Hyperlink"/>
                <w:noProof/>
              </w:rPr>
              <w:t>Known Limitations</w:t>
            </w:r>
            <w:r w:rsidR="000F1249">
              <w:rPr>
                <w:noProof/>
                <w:webHidden/>
              </w:rPr>
              <w:tab/>
            </w:r>
            <w:r w:rsidR="000F1249">
              <w:rPr>
                <w:noProof/>
                <w:webHidden/>
              </w:rPr>
              <w:fldChar w:fldCharType="begin"/>
            </w:r>
            <w:r w:rsidR="000F1249">
              <w:rPr>
                <w:noProof/>
                <w:webHidden/>
              </w:rPr>
              <w:instrText xml:space="preserve"> PAGEREF _Toc5899890 \h </w:instrText>
            </w:r>
            <w:r w:rsidR="000F1249">
              <w:rPr>
                <w:noProof/>
                <w:webHidden/>
              </w:rPr>
            </w:r>
            <w:r w:rsidR="000F1249">
              <w:rPr>
                <w:noProof/>
                <w:webHidden/>
              </w:rPr>
              <w:fldChar w:fldCharType="separate"/>
            </w:r>
            <w:r w:rsidR="000F1249">
              <w:rPr>
                <w:noProof/>
                <w:webHidden/>
              </w:rPr>
              <w:t>10</w:t>
            </w:r>
            <w:r w:rsidR="000F1249">
              <w:rPr>
                <w:noProof/>
                <w:webHidden/>
              </w:rPr>
              <w:fldChar w:fldCharType="end"/>
            </w:r>
          </w:hyperlink>
        </w:p>
        <w:p w14:paraId="75C7932A" w14:textId="244537DC" w:rsidR="000F1249" w:rsidRDefault="0029617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ro-RO" w:eastAsia="ro-RO"/>
            </w:rPr>
          </w:pPr>
          <w:hyperlink w:anchor="_Toc5899891" w:history="1">
            <w:r w:rsidR="000F1249" w:rsidRPr="0054033F">
              <w:rPr>
                <w:rStyle w:val="Hyperlink"/>
                <w:noProof/>
              </w:rPr>
              <w:t>Compatibility</w:t>
            </w:r>
            <w:r w:rsidR="000F1249">
              <w:rPr>
                <w:noProof/>
                <w:webHidden/>
              </w:rPr>
              <w:tab/>
            </w:r>
            <w:r w:rsidR="000F1249">
              <w:rPr>
                <w:noProof/>
                <w:webHidden/>
              </w:rPr>
              <w:fldChar w:fldCharType="begin"/>
            </w:r>
            <w:r w:rsidR="000F1249">
              <w:rPr>
                <w:noProof/>
                <w:webHidden/>
              </w:rPr>
              <w:instrText xml:space="preserve"> PAGEREF _Toc5899891 \h </w:instrText>
            </w:r>
            <w:r w:rsidR="000F1249">
              <w:rPr>
                <w:noProof/>
                <w:webHidden/>
              </w:rPr>
            </w:r>
            <w:r w:rsidR="000F1249">
              <w:rPr>
                <w:noProof/>
                <w:webHidden/>
              </w:rPr>
              <w:fldChar w:fldCharType="separate"/>
            </w:r>
            <w:r w:rsidR="000F1249">
              <w:rPr>
                <w:noProof/>
                <w:webHidden/>
              </w:rPr>
              <w:t>11</w:t>
            </w:r>
            <w:r w:rsidR="000F1249">
              <w:rPr>
                <w:noProof/>
                <w:webHidden/>
              </w:rPr>
              <w:fldChar w:fldCharType="end"/>
            </w:r>
          </w:hyperlink>
        </w:p>
        <w:p w14:paraId="04659937" w14:textId="242A5AAE" w:rsidR="000F1249" w:rsidRDefault="0029617B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lang w:val="ro-RO" w:eastAsia="ro-RO"/>
            </w:rPr>
          </w:pPr>
          <w:hyperlink w:anchor="_Toc5899892" w:history="1">
            <w:r w:rsidR="000F1249" w:rsidRPr="0054033F">
              <w:rPr>
                <w:rStyle w:val="Hyperlink"/>
                <w:noProof/>
              </w:rPr>
              <w:t>Document Revision History</w:t>
            </w:r>
            <w:r w:rsidR="000F1249">
              <w:rPr>
                <w:noProof/>
                <w:webHidden/>
              </w:rPr>
              <w:tab/>
            </w:r>
            <w:r w:rsidR="000F1249">
              <w:rPr>
                <w:noProof/>
                <w:webHidden/>
              </w:rPr>
              <w:fldChar w:fldCharType="begin"/>
            </w:r>
            <w:r w:rsidR="000F1249">
              <w:rPr>
                <w:noProof/>
                <w:webHidden/>
              </w:rPr>
              <w:instrText xml:space="preserve"> PAGEREF _Toc5899892 \h </w:instrText>
            </w:r>
            <w:r w:rsidR="000F1249">
              <w:rPr>
                <w:noProof/>
                <w:webHidden/>
              </w:rPr>
            </w:r>
            <w:r w:rsidR="000F1249">
              <w:rPr>
                <w:noProof/>
                <w:webHidden/>
              </w:rPr>
              <w:fldChar w:fldCharType="separate"/>
            </w:r>
            <w:r w:rsidR="000F1249">
              <w:rPr>
                <w:noProof/>
                <w:webHidden/>
              </w:rPr>
              <w:t>11</w:t>
            </w:r>
            <w:r w:rsidR="000F1249">
              <w:rPr>
                <w:noProof/>
                <w:webHidden/>
              </w:rPr>
              <w:fldChar w:fldCharType="end"/>
            </w:r>
          </w:hyperlink>
        </w:p>
        <w:p w14:paraId="70B823B5" w14:textId="2496D3B2" w:rsidR="006C4E67" w:rsidRPr="00E970A9" w:rsidRDefault="006C4E67" w:rsidP="00E970A9">
          <w:r w:rsidRPr="00E970A9">
            <w:rPr>
              <w:noProof/>
            </w:rPr>
            <w:fldChar w:fldCharType="end"/>
          </w:r>
        </w:p>
      </w:sdtContent>
    </w:sdt>
    <w:p w14:paraId="70B823B6" w14:textId="77777777" w:rsidR="006C4E67" w:rsidRPr="00E970A9" w:rsidRDefault="006C4E67" w:rsidP="00E970A9">
      <w:pPr>
        <w:pStyle w:val="copyrightbold"/>
      </w:pPr>
      <w:r w:rsidRPr="00E970A9">
        <w:br w:type="page"/>
      </w:r>
    </w:p>
    <w:p w14:paraId="63F1DE1D" w14:textId="737B0155" w:rsidR="00E171F2" w:rsidRPr="00515DC2" w:rsidRDefault="00E171F2" w:rsidP="00401712">
      <w:pPr>
        <w:pStyle w:val="Heading1"/>
      </w:pPr>
      <w:bookmarkStart w:id="0" w:name="_Toc5899885"/>
      <w:bookmarkStart w:id="1" w:name="_Toc427157763"/>
      <w:r w:rsidRPr="00515DC2">
        <w:lastRenderedPageBreak/>
        <w:t>Software Change Log</w:t>
      </w:r>
      <w:bookmarkEnd w:id="0"/>
    </w:p>
    <w:p w14:paraId="3DAEBC4F" w14:textId="77777777" w:rsidR="00E970A9" w:rsidRPr="00515DC2" w:rsidRDefault="00E970A9" w:rsidP="00E970A9"/>
    <w:tbl>
      <w:tblPr>
        <w:tblStyle w:val="TableGrid"/>
        <w:tblW w:w="10255" w:type="dxa"/>
        <w:tblLook w:val="04A0" w:firstRow="1" w:lastRow="0" w:firstColumn="1" w:lastColumn="0" w:noHBand="0" w:noVBand="1"/>
      </w:tblPr>
      <w:tblGrid>
        <w:gridCol w:w="950"/>
        <w:gridCol w:w="1289"/>
        <w:gridCol w:w="6126"/>
        <w:gridCol w:w="1890"/>
      </w:tblGrid>
      <w:tr w:rsidR="00B163CF" w:rsidRPr="00515DC2" w14:paraId="029F85B3" w14:textId="21772D60" w:rsidTr="00307F7A">
        <w:tc>
          <w:tcPr>
            <w:tcW w:w="950" w:type="dxa"/>
            <w:vAlign w:val="center"/>
          </w:tcPr>
          <w:p w14:paraId="50E2DE5E" w14:textId="77777777" w:rsidR="00B163CF" w:rsidRPr="00B163CF" w:rsidRDefault="00B163CF" w:rsidP="00B163CF">
            <w:pPr>
              <w:jc w:val="center"/>
              <w:rPr>
                <w:b/>
              </w:rPr>
            </w:pPr>
            <w:bookmarkStart w:id="2" w:name="_Hlk534980988"/>
            <w:r w:rsidRPr="00B163CF">
              <w:rPr>
                <w:b/>
              </w:rPr>
              <w:t>Version</w:t>
            </w:r>
          </w:p>
        </w:tc>
        <w:tc>
          <w:tcPr>
            <w:tcW w:w="1289" w:type="dxa"/>
            <w:vAlign w:val="center"/>
          </w:tcPr>
          <w:p w14:paraId="2A79A234" w14:textId="77777777" w:rsidR="00B163CF" w:rsidRPr="00B163CF" w:rsidRDefault="00B163CF" w:rsidP="00B163CF">
            <w:pPr>
              <w:jc w:val="center"/>
              <w:rPr>
                <w:b/>
              </w:rPr>
            </w:pPr>
            <w:r w:rsidRPr="00B163CF">
              <w:rPr>
                <w:b/>
              </w:rPr>
              <w:t>Release Date</w:t>
            </w:r>
          </w:p>
        </w:tc>
        <w:tc>
          <w:tcPr>
            <w:tcW w:w="6126" w:type="dxa"/>
            <w:vAlign w:val="center"/>
          </w:tcPr>
          <w:p w14:paraId="17506781" w14:textId="77777777" w:rsidR="00B163CF" w:rsidRPr="00B163CF" w:rsidRDefault="00B163CF" w:rsidP="00B163CF">
            <w:pPr>
              <w:jc w:val="center"/>
              <w:rPr>
                <w:b/>
              </w:rPr>
            </w:pPr>
            <w:r w:rsidRPr="00B163CF">
              <w:rPr>
                <w:b/>
              </w:rPr>
              <w:t>Changes</w:t>
            </w:r>
          </w:p>
        </w:tc>
        <w:tc>
          <w:tcPr>
            <w:tcW w:w="1890" w:type="dxa"/>
            <w:vAlign w:val="center"/>
          </w:tcPr>
          <w:p w14:paraId="74148633" w14:textId="59078A99" w:rsidR="00B163CF" w:rsidRPr="00B163CF" w:rsidRDefault="00B163CF" w:rsidP="00B163CF">
            <w:pPr>
              <w:jc w:val="center"/>
              <w:rPr>
                <w:b/>
              </w:rPr>
            </w:pPr>
            <w:r>
              <w:rPr>
                <w:b/>
              </w:rPr>
              <w:t>Contributors</w:t>
            </w:r>
          </w:p>
        </w:tc>
      </w:tr>
      <w:tr w:rsidR="00B163CF" w:rsidRPr="00515DC2" w14:paraId="5B631A00" w14:textId="7EAE2612" w:rsidTr="00307F7A">
        <w:tc>
          <w:tcPr>
            <w:tcW w:w="950" w:type="dxa"/>
          </w:tcPr>
          <w:p w14:paraId="32D22A97" w14:textId="77777777" w:rsidR="00B163CF" w:rsidRPr="00515DC2" w:rsidRDefault="00B163CF" w:rsidP="00E970A9">
            <w:r w:rsidRPr="00515DC2">
              <w:t>1.0</w:t>
            </w:r>
          </w:p>
        </w:tc>
        <w:tc>
          <w:tcPr>
            <w:tcW w:w="1289" w:type="dxa"/>
          </w:tcPr>
          <w:p w14:paraId="43B8B4E7" w14:textId="40B2A1C5" w:rsidR="00B163CF" w:rsidRPr="00515DC2" w:rsidRDefault="0058348A" w:rsidP="003D44F5">
            <w:r>
              <w:t>09</w:t>
            </w:r>
            <w:r w:rsidR="00B163CF" w:rsidRPr="00515DC2">
              <w:t>/</w:t>
            </w:r>
            <w:r>
              <w:t>04</w:t>
            </w:r>
            <w:r w:rsidR="00B163CF">
              <w:t>/201</w:t>
            </w:r>
            <w:r>
              <w:t>9</w:t>
            </w:r>
          </w:p>
        </w:tc>
        <w:tc>
          <w:tcPr>
            <w:tcW w:w="6126" w:type="dxa"/>
          </w:tcPr>
          <w:p w14:paraId="2000D7CA" w14:textId="77777777" w:rsidR="00B163CF" w:rsidRPr="00515DC2" w:rsidRDefault="00B163CF" w:rsidP="00E970A9">
            <w:r w:rsidRPr="00515DC2">
              <w:t>Initial Release</w:t>
            </w:r>
          </w:p>
        </w:tc>
        <w:tc>
          <w:tcPr>
            <w:tcW w:w="1890" w:type="dxa"/>
            <w:vAlign w:val="center"/>
          </w:tcPr>
          <w:p w14:paraId="79F76E9B" w14:textId="3249DDDB" w:rsidR="00B163CF" w:rsidRPr="00515DC2" w:rsidRDefault="00B163CF" w:rsidP="00255D61">
            <w:r>
              <w:t>Vladimir Rosu</w:t>
            </w:r>
          </w:p>
        </w:tc>
      </w:tr>
      <w:bookmarkEnd w:id="2"/>
    </w:tbl>
    <w:p w14:paraId="6F8779A7" w14:textId="77777777" w:rsidR="00CE330F" w:rsidRPr="00FE380D" w:rsidRDefault="00CE330F" w:rsidP="00FE380D"/>
    <w:p w14:paraId="70B823B7" w14:textId="77777777" w:rsidR="006C4E67" w:rsidRPr="00515DC2" w:rsidRDefault="006C4E67" w:rsidP="00401712">
      <w:pPr>
        <w:pStyle w:val="Heading1"/>
      </w:pPr>
      <w:bookmarkStart w:id="3" w:name="_Toc5899886"/>
      <w:r w:rsidRPr="00515DC2">
        <w:t>Introduction and Installation</w:t>
      </w:r>
      <w:bookmarkEnd w:id="1"/>
      <w:bookmarkEnd w:id="3"/>
    </w:p>
    <w:p w14:paraId="70B823B8" w14:textId="77777777" w:rsidR="006C4E67" w:rsidRPr="00515DC2" w:rsidRDefault="006C4E67" w:rsidP="00E970A9"/>
    <w:p w14:paraId="2828B26C" w14:textId="77777777" w:rsidR="00021D03" w:rsidRPr="00515DC2" w:rsidRDefault="00021D03" w:rsidP="00E970A9">
      <w:r w:rsidRPr="00515DC2">
        <w:t xml:space="preserve">Extensibility is a core aspect of the architecture and design of </w:t>
      </w:r>
      <w:proofErr w:type="spellStart"/>
      <w:r w:rsidRPr="00515DC2">
        <w:t>ThingWorx</w:t>
      </w:r>
      <w:proofErr w:type="spellEnd"/>
      <w:r w:rsidRPr="00515DC2">
        <w:t xml:space="preserve">. Partners, third parties, and general </w:t>
      </w:r>
      <w:proofErr w:type="spellStart"/>
      <w:r w:rsidRPr="00515DC2">
        <w:t>ThingWorx</w:t>
      </w:r>
      <w:proofErr w:type="spellEnd"/>
      <w:r w:rsidRPr="00515DC2">
        <w:t xml:space="preserve"> users can easily add new functionality into the system, seamlessly. Extensions can be in the form of Service (function/method) Libraries, Connector Templates, Widgets, and more.</w:t>
      </w:r>
    </w:p>
    <w:p w14:paraId="3C519447" w14:textId="1A291CD2" w:rsidR="00021D03" w:rsidRPr="00515DC2" w:rsidRDefault="00021D03" w:rsidP="00E970A9">
      <w:r w:rsidRPr="00515DC2">
        <w:t xml:space="preserve">This document provides installation and usage instructions for the </w:t>
      </w:r>
      <w:r w:rsidR="00C445E0">
        <w:t>Visibility and Permission Manager</w:t>
      </w:r>
      <w:r w:rsidR="00752FC3">
        <w:t xml:space="preserve"> </w:t>
      </w:r>
      <w:r w:rsidRPr="00515DC2">
        <w:t>Extension.</w:t>
      </w:r>
    </w:p>
    <w:p w14:paraId="70B823BB" w14:textId="47C50795" w:rsidR="006C4E67" w:rsidRPr="00515DC2" w:rsidRDefault="006C4E67" w:rsidP="00E970A9"/>
    <w:p w14:paraId="70B823BC" w14:textId="54AC9C48" w:rsidR="006C4E67" w:rsidRPr="00515DC2" w:rsidRDefault="006C4E67" w:rsidP="00E970A9">
      <w:pPr>
        <w:pStyle w:val="Heading2"/>
      </w:pPr>
      <w:bookmarkStart w:id="4" w:name="_Toc427157764"/>
      <w:bookmarkStart w:id="5" w:name="_Toc5899887"/>
      <w:r w:rsidRPr="00515DC2">
        <w:t xml:space="preserve">About the </w:t>
      </w:r>
      <w:bookmarkEnd w:id="4"/>
      <w:r w:rsidR="00C445E0">
        <w:t>Visibility and Permission Manager</w:t>
      </w:r>
      <w:r w:rsidR="00752FC3">
        <w:t xml:space="preserve"> Extension</w:t>
      </w:r>
      <w:bookmarkEnd w:id="5"/>
    </w:p>
    <w:p w14:paraId="43C687B4" w14:textId="76FAABFA" w:rsidR="00E970A9" w:rsidRDefault="00E970A9" w:rsidP="00E970A9"/>
    <w:p w14:paraId="4D4D4D03" w14:textId="0BFAFD6F" w:rsidR="00813126" w:rsidRDefault="00C445E0" w:rsidP="00E970A9">
      <w:r>
        <w:t xml:space="preserve">This extension has been designed to allow rapid </w:t>
      </w:r>
      <w:r w:rsidR="000E56A3">
        <w:t xml:space="preserve">propagation </w:t>
      </w:r>
      <w:r w:rsidR="00FE5266">
        <w:t xml:space="preserve">of </w:t>
      </w:r>
      <w:r>
        <w:t>Visibility and Permissions</w:t>
      </w:r>
      <w:r w:rsidR="00FE5266">
        <w:t xml:space="preserve"> between instances. </w:t>
      </w:r>
      <w:r w:rsidR="00076AA7">
        <w:t xml:space="preserve">This process </w:t>
      </w:r>
      <w:r w:rsidR="00FC1F05">
        <w:t xml:space="preserve">is </w:t>
      </w:r>
      <w:r w:rsidR="00076AA7">
        <w:t xml:space="preserve">a part of the installation of </w:t>
      </w:r>
      <w:r w:rsidR="003F3F9A">
        <w:t>a</w:t>
      </w:r>
      <w:r w:rsidR="00076AA7">
        <w:t xml:space="preserve"> </w:t>
      </w:r>
      <w:proofErr w:type="spellStart"/>
      <w:r w:rsidR="00076AA7">
        <w:t>ThingWorx</w:t>
      </w:r>
      <w:proofErr w:type="spellEnd"/>
      <w:r w:rsidR="00076AA7">
        <w:t xml:space="preserve"> Application in a new </w:t>
      </w:r>
      <w:proofErr w:type="spellStart"/>
      <w:r w:rsidR="00076AA7">
        <w:t>ThingWorx</w:t>
      </w:r>
      <w:proofErr w:type="spellEnd"/>
      <w:r w:rsidR="00076AA7">
        <w:t xml:space="preserve"> server. </w:t>
      </w:r>
    </w:p>
    <w:p w14:paraId="4AEAA0C4" w14:textId="41008DD0" w:rsidR="00FC1F05" w:rsidRDefault="00FC1F05" w:rsidP="00E970A9">
      <w:r>
        <w:t>While there are many ways to propagate the visibility and permissions</w:t>
      </w:r>
      <w:r w:rsidR="009B179D">
        <w:t xml:space="preserve"> (</w:t>
      </w:r>
      <w:proofErr w:type="spellStart"/>
      <w:r w:rsidR="009B179D">
        <w:t>eg</w:t>
      </w:r>
      <w:proofErr w:type="spellEnd"/>
      <w:r w:rsidR="009B179D">
        <w:t xml:space="preserve">: </w:t>
      </w:r>
      <w:r>
        <w:t xml:space="preserve">writing this setup script in Java or </w:t>
      </w:r>
      <w:proofErr w:type="spellStart"/>
      <w:r>
        <w:t>Javascript</w:t>
      </w:r>
      <w:proofErr w:type="spellEnd"/>
      <w:r w:rsidR="009B179D">
        <w:t>),</w:t>
      </w:r>
      <w:r>
        <w:t xml:space="preserve"> this </w:t>
      </w:r>
      <w:r w:rsidR="009B179D">
        <w:t>Extension reduces the time needed to do that.</w:t>
      </w:r>
    </w:p>
    <w:p w14:paraId="09A494D4" w14:textId="0A197B41" w:rsidR="00C445E0" w:rsidRDefault="00473E11" w:rsidP="00E970A9">
      <w:r>
        <w:t>It does this by allowing</w:t>
      </w:r>
      <w:r w:rsidR="003F3F9A">
        <w:t xml:space="preserve"> the Developer to write his Visibility and </w:t>
      </w:r>
      <w:r w:rsidR="00241F53">
        <w:t xml:space="preserve">Permission related </w:t>
      </w:r>
      <w:r w:rsidR="003F3F9A">
        <w:t>operations</w:t>
      </w:r>
      <w:r w:rsidR="00241F53">
        <w:t xml:space="preserve"> in a structured format in a </w:t>
      </w:r>
      <w:proofErr w:type="spellStart"/>
      <w:r w:rsidR="00241F53">
        <w:t>DataTable</w:t>
      </w:r>
      <w:proofErr w:type="spellEnd"/>
      <w:r w:rsidR="00241F53">
        <w:t xml:space="preserve">, that will be </w:t>
      </w:r>
      <w:r>
        <w:t xml:space="preserve">then </w:t>
      </w:r>
      <w:r w:rsidR="00241F53">
        <w:t>used by the provided services.</w:t>
      </w:r>
    </w:p>
    <w:p w14:paraId="29F25122" w14:textId="77777777" w:rsidR="00CA7BF8" w:rsidRPr="00515DC2" w:rsidRDefault="00CA7BF8" w:rsidP="00E970A9"/>
    <w:p w14:paraId="1C9662EB" w14:textId="2634B08F" w:rsidR="00C33600" w:rsidRDefault="006C4E67" w:rsidP="00054F7F">
      <w:bookmarkStart w:id="6" w:name="_Toc427157767"/>
      <w:r w:rsidRPr="00515DC2">
        <w:t xml:space="preserve">The </w:t>
      </w:r>
      <w:r w:rsidR="00C445E0">
        <w:t>Visibility and Permission Manager</w:t>
      </w:r>
      <w:r w:rsidR="00347B5A">
        <w:t xml:space="preserve"> Extension </w:t>
      </w:r>
      <w:r w:rsidR="00054F7F">
        <w:t xml:space="preserve">contains </w:t>
      </w:r>
      <w:bookmarkEnd w:id="6"/>
      <w:r w:rsidR="00054F7F">
        <w:t>the following entities: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5"/>
        <w:gridCol w:w="5215"/>
      </w:tblGrid>
      <w:tr w:rsidR="00054F7F" w14:paraId="65C128EB" w14:textId="77777777" w:rsidTr="00CD41E2">
        <w:trPr>
          <w:trHeight w:val="485"/>
        </w:trPr>
        <w:tc>
          <w:tcPr>
            <w:tcW w:w="4135" w:type="dxa"/>
            <w:vAlign w:val="center"/>
          </w:tcPr>
          <w:p w14:paraId="48218DB0" w14:textId="12E4ABC5" w:rsidR="00054F7F" w:rsidRPr="006218AF" w:rsidRDefault="00054F7F" w:rsidP="00CD41E2">
            <w:pPr>
              <w:jc w:val="center"/>
              <w:rPr>
                <w:b/>
              </w:rPr>
            </w:pPr>
            <w:r w:rsidRPr="006218AF">
              <w:rPr>
                <w:b/>
              </w:rPr>
              <w:t>Entity</w:t>
            </w:r>
          </w:p>
        </w:tc>
        <w:tc>
          <w:tcPr>
            <w:tcW w:w="5215" w:type="dxa"/>
            <w:vAlign w:val="center"/>
          </w:tcPr>
          <w:p w14:paraId="4A4575B3" w14:textId="37EA9CF8" w:rsidR="00054F7F" w:rsidRPr="006218AF" w:rsidRDefault="00054F7F" w:rsidP="00CD41E2">
            <w:pPr>
              <w:jc w:val="center"/>
              <w:rPr>
                <w:b/>
              </w:rPr>
            </w:pPr>
            <w:r w:rsidRPr="006218AF">
              <w:rPr>
                <w:b/>
              </w:rPr>
              <w:t>Description</w:t>
            </w:r>
          </w:p>
        </w:tc>
      </w:tr>
      <w:tr w:rsidR="00054F7F" w14:paraId="1B15E38E" w14:textId="77777777" w:rsidTr="00CD41E2">
        <w:trPr>
          <w:trHeight w:val="1012"/>
        </w:trPr>
        <w:tc>
          <w:tcPr>
            <w:tcW w:w="4135" w:type="dxa"/>
            <w:vAlign w:val="center"/>
          </w:tcPr>
          <w:p w14:paraId="3E4BB7DB" w14:textId="0EA360DF" w:rsidR="00054F7F" w:rsidRDefault="006218AF" w:rsidP="00CD41E2">
            <w:proofErr w:type="spellStart"/>
            <w:proofErr w:type="gramStart"/>
            <w:r>
              <w:rPr>
                <w:rFonts w:ascii="Arial" w:hAnsi="Arial" w:cs="Arial"/>
                <w:color w:val="212529"/>
                <w:sz w:val="18"/>
                <w:szCs w:val="18"/>
                <w:shd w:val="clear" w:color="auto" w:fill="FFFFFF"/>
              </w:rPr>
              <w:t>GitBackup.VisibilityAndPermissionSettings.Thing</w:t>
            </w:r>
            <w:proofErr w:type="spellEnd"/>
            <w:proofErr w:type="gramEnd"/>
          </w:p>
        </w:tc>
        <w:tc>
          <w:tcPr>
            <w:tcW w:w="5215" w:type="dxa"/>
            <w:vAlign w:val="center"/>
          </w:tcPr>
          <w:p w14:paraId="48E16BE6" w14:textId="77777777" w:rsidR="00054F7F" w:rsidRDefault="002545CF" w:rsidP="00CD41E2">
            <w:r>
              <w:t>Contains 3 services:</w:t>
            </w:r>
          </w:p>
          <w:p w14:paraId="5871A65C" w14:textId="77777777" w:rsidR="002545CF" w:rsidRDefault="002545CF" w:rsidP="00CD41E2">
            <w:r>
              <w:t>-</w:t>
            </w:r>
            <w:proofErr w:type="spellStart"/>
            <w:r>
              <w:t>SetVisibility</w:t>
            </w:r>
            <w:proofErr w:type="spellEnd"/>
            <w:r>
              <w:t xml:space="preserve"> (</w:t>
            </w:r>
            <w:proofErr w:type="gramStart"/>
            <w:r>
              <w:t>Version(</w:t>
            </w:r>
            <w:proofErr w:type="gramEnd"/>
            <w:r>
              <w:t>STRING))</w:t>
            </w:r>
          </w:p>
          <w:p w14:paraId="54CAE857" w14:textId="77777777" w:rsidR="002545CF" w:rsidRDefault="002545CF" w:rsidP="00CD41E2">
            <w:r>
              <w:t>-</w:t>
            </w:r>
            <w:proofErr w:type="spellStart"/>
            <w:r>
              <w:t>SetRunTimePermissions</w:t>
            </w:r>
            <w:proofErr w:type="spellEnd"/>
            <w:r>
              <w:t xml:space="preserve"> (</w:t>
            </w:r>
            <w:proofErr w:type="gramStart"/>
            <w:r>
              <w:t>Version(</w:t>
            </w:r>
            <w:proofErr w:type="gramEnd"/>
            <w:r>
              <w:t>STRING))</w:t>
            </w:r>
          </w:p>
          <w:p w14:paraId="79D92964" w14:textId="70126A57" w:rsidR="002545CF" w:rsidRDefault="002545CF" w:rsidP="00CD41E2">
            <w:r>
              <w:t>-</w:t>
            </w:r>
            <w:proofErr w:type="spellStart"/>
            <w:proofErr w:type="gramStart"/>
            <w:r>
              <w:t>SetDesignTimePermissions</w:t>
            </w:r>
            <w:proofErr w:type="spellEnd"/>
            <w:r>
              <w:t>(</w:t>
            </w:r>
            <w:proofErr w:type="gramEnd"/>
            <w:r>
              <w:t>Version(STRING))</w:t>
            </w:r>
          </w:p>
        </w:tc>
      </w:tr>
    </w:tbl>
    <w:p w14:paraId="085AE146" w14:textId="2180DE53" w:rsidR="00054F7F" w:rsidRDefault="00054F7F" w:rsidP="00054F7F"/>
    <w:p w14:paraId="67DDC9DA" w14:textId="195C50C7" w:rsidR="00054F7F" w:rsidRDefault="00CD41E2" w:rsidP="00054F7F">
      <w:r>
        <w:t xml:space="preserve">Note: </w:t>
      </w:r>
      <w:proofErr w:type="gramStart"/>
      <w:r>
        <w:t>the</w:t>
      </w:r>
      <w:proofErr w:type="gramEnd"/>
      <w:r>
        <w:t xml:space="preserve"> Extension contains an additional 3 </w:t>
      </w:r>
      <w:proofErr w:type="spellStart"/>
      <w:r>
        <w:t>DataShapes</w:t>
      </w:r>
      <w:proofErr w:type="spellEnd"/>
      <w:r>
        <w:t xml:space="preserve"> that should not be modified/used by the User.</w:t>
      </w:r>
    </w:p>
    <w:p w14:paraId="5CE92CE8" w14:textId="77777777" w:rsidR="00CE42C7" w:rsidRPr="00065F9B" w:rsidRDefault="00CE42C7" w:rsidP="00CE42C7">
      <w:pPr>
        <w:pStyle w:val="ListParagraph"/>
        <w:rPr>
          <w:b/>
        </w:rPr>
      </w:pPr>
    </w:p>
    <w:p w14:paraId="70B823C4" w14:textId="281751C2" w:rsidR="006C4E67" w:rsidRPr="00515DC2" w:rsidRDefault="006C4E67" w:rsidP="00E970A9">
      <w:pPr>
        <w:pStyle w:val="Heading2"/>
      </w:pPr>
      <w:bookmarkStart w:id="7" w:name="_Toc427157768"/>
      <w:bookmarkStart w:id="8" w:name="_Toc5899888"/>
      <w:r w:rsidRPr="00515DC2">
        <w:t xml:space="preserve">Installing the </w:t>
      </w:r>
      <w:bookmarkEnd w:id="7"/>
      <w:r w:rsidR="00C445E0">
        <w:t>Visibility and Permission Manager</w:t>
      </w:r>
      <w:r w:rsidR="008E004B">
        <w:t xml:space="preserve"> Extension</w:t>
      </w:r>
      <w:bookmarkEnd w:id="8"/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140"/>
        <w:gridCol w:w="5220"/>
      </w:tblGrid>
      <w:tr w:rsidR="006C4E67" w:rsidRPr="00515DC2" w14:paraId="70B823C8" w14:textId="77777777" w:rsidTr="00452758">
        <w:tc>
          <w:tcPr>
            <w:tcW w:w="4140" w:type="dxa"/>
            <w:shd w:val="clear" w:color="auto" w:fill="auto"/>
          </w:tcPr>
          <w:p w14:paraId="70B823C5" w14:textId="77777777" w:rsidR="006C4E67" w:rsidRPr="00515DC2" w:rsidRDefault="006C4E67" w:rsidP="007F6C5E">
            <w:pPr>
              <w:pStyle w:val="Step"/>
              <w:numPr>
                <w:ilvl w:val="0"/>
                <w:numId w:val="3"/>
              </w:numPr>
              <w:rPr>
                <w:rFonts w:ascii="Questrial" w:hAnsi="Questrial"/>
              </w:rPr>
            </w:pPr>
            <w:r w:rsidRPr="00515DC2">
              <w:rPr>
                <w:rFonts w:ascii="Questrial" w:hAnsi="Questrial"/>
              </w:rPr>
              <w:t xml:space="preserve">From a web browser, launch </w:t>
            </w:r>
            <w:proofErr w:type="spellStart"/>
            <w:r w:rsidRPr="00515DC2">
              <w:rPr>
                <w:rFonts w:ascii="Questrial" w:hAnsi="Questrial"/>
              </w:rPr>
              <w:t>ThingWorx</w:t>
            </w:r>
            <w:proofErr w:type="spellEnd"/>
            <w:r w:rsidRPr="00515DC2">
              <w:rPr>
                <w:rFonts w:ascii="Questrial" w:hAnsi="Questrial"/>
              </w:rPr>
              <w:t>.</w:t>
            </w:r>
          </w:p>
          <w:p w14:paraId="70B823C6" w14:textId="77777777" w:rsidR="006C4E67" w:rsidRPr="00515DC2" w:rsidRDefault="006C4E67" w:rsidP="00452758">
            <w:pPr>
              <w:pStyle w:val="Step"/>
              <w:rPr>
                <w:rFonts w:ascii="Questrial" w:hAnsi="Questrial"/>
              </w:rPr>
            </w:pPr>
            <w:r w:rsidRPr="00515DC2">
              <w:rPr>
                <w:rFonts w:ascii="Questrial" w:hAnsi="Questrial"/>
              </w:rPr>
              <w:t xml:space="preserve">Log into </w:t>
            </w:r>
            <w:proofErr w:type="spellStart"/>
            <w:r w:rsidRPr="00515DC2">
              <w:rPr>
                <w:rFonts w:ascii="Questrial" w:hAnsi="Questrial"/>
              </w:rPr>
              <w:t>ThingWorx</w:t>
            </w:r>
            <w:proofErr w:type="spellEnd"/>
            <w:r w:rsidRPr="00515DC2">
              <w:rPr>
                <w:rFonts w:ascii="Questrial" w:hAnsi="Questrial"/>
              </w:rPr>
              <w:t xml:space="preserve"> as an administrator.</w:t>
            </w:r>
          </w:p>
        </w:tc>
        <w:tc>
          <w:tcPr>
            <w:tcW w:w="5220" w:type="dxa"/>
            <w:shd w:val="clear" w:color="auto" w:fill="auto"/>
          </w:tcPr>
          <w:p w14:paraId="70B823C7" w14:textId="77777777" w:rsidR="006C4E67" w:rsidRPr="00515DC2" w:rsidRDefault="006C4E67" w:rsidP="00E970A9"/>
        </w:tc>
      </w:tr>
      <w:tr w:rsidR="006C4E67" w:rsidRPr="00515DC2" w14:paraId="70B823CB" w14:textId="77777777" w:rsidTr="00452758">
        <w:tc>
          <w:tcPr>
            <w:tcW w:w="4140" w:type="dxa"/>
            <w:shd w:val="clear" w:color="auto" w:fill="auto"/>
          </w:tcPr>
          <w:p w14:paraId="70B823C9" w14:textId="77777777" w:rsidR="006C4E67" w:rsidRPr="00515DC2" w:rsidRDefault="006C4E67" w:rsidP="00452758">
            <w:pPr>
              <w:pStyle w:val="Step"/>
              <w:rPr>
                <w:rFonts w:ascii="Questrial" w:hAnsi="Questrial"/>
              </w:rPr>
            </w:pPr>
            <w:r w:rsidRPr="00515DC2">
              <w:rPr>
                <w:rFonts w:ascii="Questrial" w:hAnsi="Questrial"/>
              </w:rPr>
              <w:lastRenderedPageBreak/>
              <w:t xml:space="preserve">Go to </w:t>
            </w:r>
            <w:r w:rsidRPr="00515DC2">
              <w:rPr>
                <w:rFonts w:ascii="Questrial" w:hAnsi="Questrial"/>
                <w:b/>
              </w:rPr>
              <w:t>Import/Export &gt; Import</w:t>
            </w:r>
            <w:r w:rsidRPr="00515DC2">
              <w:rPr>
                <w:rFonts w:ascii="Questrial" w:hAnsi="Questrial"/>
              </w:rPr>
              <w:t>.</w:t>
            </w:r>
          </w:p>
        </w:tc>
        <w:tc>
          <w:tcPr>
            <w:tcW w:w="5220" w:type="dxa"/>
            <w:shd w:val="clear" w:color="auto" w:fill="auto"/>
          </w:tcPr>
          <w:p w14:paraId="70B823CA" w14:textId="6295425F" w:rsidR="006C4E67" w:rsidRPr="00515DC2" w:rsidRDefault="00AD394E" w:rsidP="00E970A9">
            <w:r w:rsidRPr="00515DC2">
              <w:rPr>
                <w:noProof/>
              </w:rPr>
              <w:t xml:space="preserve"> </w:t>
            </w:r>
            <w:r w:rsidR="00CE42C7">
              <w:object w:dxaOrig="6075" w:dyaOrig="1680" w14:anchorId="263FFB9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2pt;height:1in" o:ole="">
                  <v:imagedata r:id="rId15" o:title=""/>
                </v:shape>
                <o:OLEObject Type="Embed" ProgID="PBrush" ShapeID="_x0000_i1025" DrawAspect="Content" ObjectID="_1617802258" r:id="rId16"/>
              </w:object>
            </w:r>
          </w:p>
        </w:tc>
      </w:tr>
      <w:tr w:rsidR="006C4E67" w:rsidRPr="00515DC2" w14:paraId="70B823D1" w14:textId="77777777" w:rsidTr="00452758">
        <w:tc>
          <w:tcPr>
            <w:tcW w:w="4140" w:type="dxa"/>
            <w:shd w:val="clear" w:color="auto" w:fill="auto"/>
          </w:tcPr>
          <w:p w14:paraId="70B823CC" w14:textId="6CA1458F" w:rsidR="006C4E67" w:rsidRPr="00515DC2" w:rsidRDefault="00CE42C7" w:rsidP="008E004B">
            <w:pPr>
              <w:pStyle w:val="Step"/>
            </w:pPr>
            <w:r>
              <w:rPr>
                <w:noProof/>
              </w:rPr>
              <w:t>Select Import Option: Extension and</w:t>
            </w:r>
            <w:r w:rsidR="006C4E67" w:rsidRPr="00515DC2">
              <w:rPr>
                <w:noProof/>
              </w:rPr>
              <w:t xml:space="preserve"> </w:t>
            </w:r>
            <w:r>
              <w:rPr>
                <w:noProof/>
              </w:rPr>
              <w:t>Browse</w:t>
            </w:r>
            <w:r w:rsidR="006C4E67" w:rsidRPr="00515DC2">
              <w:rPr>
                <w:noProof/>
              </w:rPr>
              <w:t xml:space="preserve"> and select </w:t>
            </w:r>
            <w:r w:rsidR="008E004B" w:rsidRPr="008E004B">
              <w:rPr>
                <w:noProof/>
              </w:rPr>
              <w:t>GitBackupExtensionPack.zip</w:t>
            </w:r>
          </w:p>
          <w:p w14:paraId="70B823CD" w14:textId="77777777" w:rsidR="006C4E67" w:rsidRPr="00515DC2" w:rsidRDefault="006C4E67" w:rsidP="00452758">
            <w:pPr>
              <w:pStyle w:val="Step"/>
              <w:rPr>
                <w:rFonts w:ascii="Questrial" w:hAnsi="Questrial"/>
              </w:rPr>
            </w:pPr>
            <w:r w:rsidRPr="00515DC2">
              <w:rPr>
                <w:rFonts w:ascii="Questrial" w:hAnsi="Questrial"/>
                <w:noProof/>
              </w:rPr>
              <w:t xml:space="preserve">Click </w:t>
            </w:r>
            <w:r w:rsidRPr="00515DC2">
              <w:rPr>
                <w:rFonts w:ascii="Questrial" w:hAnsi="Questrial"/>
                <w:b/>
                <w:noProof/>
              </w:rPr>
              <w:t>Import</w:t>
            </w:r>
            <w:r w:rsidRPr="00515DC2">
              <w:rPr>
                <w:rFonts w:ascii="Questrial" w:hAnsi="Questrial"/>
                <w:noProof/>
              </w:rPr>
              <w:t>.</w:t>
            </w:r>
            <w:r w:rsidRPr="00515DC2">
              <w:rPr>
                <w:rFonts w:ascii="Questrial" w:hAnsi="Questrial"/>
                <w:noProof/>
              </w:rPr>
              <w:br/>
            </w:r>
            <w:r w:rsidRPr="00515DC2">
              <w:rPr>
                <w:rFonts w:ascii="Questrial" w:hAnsi="Questrial"/>
                <w:noProof/>
              </w:rPr>
              <w:br/>
              <w:t xml:space="preserve">Note: If an </w:t>
            </w:r>
            <w:r w:rsidRPr="00515DC2">
              <w:rPr>
                <w:rFonts w:ascii="Questrial" w:hAnsi="Questrial"/>
                <w:b/>
                <w:noProof/>
              </w:rPr>
              <w:t>Import Successful</w:t>
            </w:r>
            <w:r w:rsidRPr="00515DC2">
              <w:rPr>
                <w:rFonts w:ascii="Questrial" w:hAnsi="Questrial"/>
                <w:noProof/>
              </w:rPr>
              <w:t xml:space="preserve"> message does not display, contact your ThingWorx System Administrator.</w:t>
            </w:r>
          </w:p>
        </w:tc>
        <w:tc>
          <w:tcPr>
            <w:tcW w:w="5220" w:type="dxa"/>
            <w:shd w:val="clear" w:color="auto" w:fill="auto"/>
          </w:tcPr>
          <w:p w14:paraId="70B823CE" w14:textId="5E5366EF" w:rsidR="006C4E67" w:rsidRPr="00515DC2" w:rsidRDefault="00AD394E" w:rsidP="00E970A9">
            <w:pPr>
              <w:rPr>
                <w:noProof/>
              </w:rPr>
            </w:pPr>
            <w:r w:rsidRPr="00515DC2">
              <w:rPr>
                <w:noProof/>
              </w:rPr>
              <w:t xml:space="preserve"> </w:t>
            </w:r>
          </w:p>
          <w:p w14:paraId="70B823D0" w14:textId="778BE874" w:rsidR="006C4E67" w:rsidRPr="00515DC2" w:rsidRDefault="00DF7CDB" w:rsidP="00F141DF">
            <w:r>
              <w:object w:dxaOrig="9015" w:dyaOrig="3720" w14:anchorId="31DAC2DE">
                <v:shape id="_x0000_i1026" type="#_x0000_t75" style="width:250.5pt;height:103.5pt" o:ole="">
                  <v:imagedata r:id="rId17" o:title=""/>
                </v:shape>
                <o:OLEObject Type="Embed" ProgID="PBrush" ShapeID="_x0000_i1026" DrawAspect="Content" ObjectID="_1617802259" r:id="rId18"/>
              </w:object>
            </w:r>
          </w:p>
        </w:tc>
      </w:tr>
      <w:tr w:rsidR="006C4E67" w:rsidRPr="00515DC2" w14:paraId="70B823D4" w14:textId="77777777" w:rsidTr="00452758">
        <w:tc>
          <w:tcPr>
            <w:tcW w:w="4140" w:type="dxa"/>
            <w:shd w:val="clear" w:color="auto" w:fill="auto"/>
          </w:tcPr>
          <w:p w14:paraId="70B823D2" w14:textId="77777777" w:rsidR="006C4E67" w:rsidRPr="00515DC2" w:rsidRDefault="006C4E67" w:rsidP="00452758">
            <w:pPr>
              <w:pStyle w:val="Step"/>
              <w:rPr>
                <w:rFonts w:ascii="Questrial" w:hAnsi="Questrial"/>
              </w:rPr>
            </w:pPr>
            <w:r w:rsidRPr="00515DC2">
              <w:rPr>
                <w:rFonts w:ascii="Questrial" w:hAnsi="Questrial"/>
              </w:rPr>
              <w:t xml:space="preserve">Click </w:t>
            </w:r>
            <w:r w:rsidRPr="00515DC2">
              <w:rPr>
                <w:rFonts w:ascii="Questrial" w:hAnsi="Questrial"/>
                <w:b/>
              </w:rPr>
              <w:t>Yes</w:t>
            </w:r>
            <w:r w:rsidRPr="00515DC2">
              <w:rPr>
                <w:rFonts w:ascii="Questrial" w:hAnsi="Questrial"/>
              </w:rPr>
              <w:t xml:space="preserve"> to refresh Composer after importing the final extension.</w:t>
            </w:r>
          </w:p>
        </w:tc>
        <w:tc>
          <w:tcPr>
            <w:tcW w:w="5220" w:type="dxa"/>
            <w:shd w:val="clear" w:color="auto" w:fill="auto"/>
          </w:tcPr>
          <w:p w14:paraId="70B823D3" w14:textId="77777777" w:rsidR="006C4E67" w:rsidRPr="00515DC2" w:rsidRDefault="006C4E67" w:rsidP="00E970A9">
            <w:r w:rsidRPr="00515DC2">
              <w:rPr>
                <w:noProof/>
                <w:lang w:val="ro-RO" w:eastAsia="ro-RO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0B8241D" wp14:editId="70B8241E">
                      <wp:simplePos x="0" y="0"/>
                      <wp:positionH relativeFrom="column">
                        <wp:posOffset>2503170</wp:posOffset>
                      </wp:positionH>
                      <wp:positionV relativeFrom="paragraph">
                        <wp:posOffset>730885</wp:posOffset>
                      </wp:positionV>
                      <wp:extent cx="247650" cy="161925"/>
                      <wp:effectExtent l="0" t="0" r="31750" b="15875"/>
                      <wp:wrapNone/>
                      <wp:docPr id="105" name="Rectangle 1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47650" cy="161925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4B6B98" id="Rectangle 105" o:spid="_x0000_s1026" style="position:absolute;margin-left:197.1pt;margin-top:57.55pt;width:19.5pt;height:12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" filled="f" strokecolor="red" strokeweight="1.5pt">
                      <v:path arrowok="t"/>
                    </v:rect>
                  </w:pict>
                </mc:Fallback>
              </mc:AlternateContent>
            </w:r>
            <w:r w:rsidRPr="00515DC2">
              <w:rPr>
                <w:noProof/>
                <w:lang w:val="ro-RO" w:eastAsia="ro-RO"/>
              </w:rPr>
              <w:drawing>
                <wp:inline distT="0" distB="0" distL="0" distR="0" wp14:anchorId="70B8241F" wp14:editId="70B82420">
                  <wp:extent cx="3155950" cy="981075"/>
                  <wp:effectExtent l="0" t="0" r="0" b="9525"/>
                  <wp:docPr id="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5950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4E67" w:rsidRPr="00515DC2" w14:paraId="70B823D8" w14:textId="77777777" w:rsidTr="00452758">
        <w:tc>
          <w:tcPr>
            <w:tcW w:w="4140" w:type="dxa"/>
            <w:shd w:val="clear" w:color="auto" w:fill="auto"/>
          </w:tcPr>
          <w:p w14:paraId="70B823D6" w14:textId="0262368E" w:rsidR="00AD394E" w:rsidRPr="00515DC2" w:rsidRDefault="00AD394E" w:rsidP="00FE380D">
            <w:pPr>
              <w:pStyle w:val="Step"/>
              <w:rPr>
                <w:rFonts w:ascii="Questrial" w:hAnsi="Questrial"/>
              </w:rPr>
            </w:pPr>
            <w:r w:rsidRPr="00515DC2">
              <w:rPr>
                <w:rFonts w:ascii="Questrial" w:hAnsi="Questrial"/>
              </w:rPr>
              <w:t>Confirm that the Extension has been imported properly.  Check the Application Log for potential problems.</w:t>
            </w:r>
          </w:p>
        </w:tc>
        <w:tc>
          <w:tcPr>
            <w:tcW w:w="5220" w:type="dxa"/>
            <w:shd w:val="clear" w:color="auto" w:fill="auto"/>
          </w:tcPr>
          <w:p w14:paraId="70B823D7" w14:textId="1ABCC5C8" w:rsidR="006C4E67" w:rsidRPr="00515DC2" w:rsidRDefault="006C4E67" w:rsidP="00E970A9">
            <w:pPr>
              <w:rPr>
                <w:noProof/>
              </w:rPr>
            </w:pPr>
          </w:p>
        </w:tc>
      </w:tr>
    </w:tbl>
    <w:p w14:paraId="6225C23A" w14:textId="77777777" w:rsidR="002675FB" w:rsidRDefault="002675FB">
      <w:r>
        <w:br w:type="page"/>
      </w:r>
    </w:p>
    <w:p w14:paraId="70B823DF" w14:textId="656CC36C" w:rsidR="006C4E67" w:rsidRPr="00515DC2" w:rsidRDefault="006C4E67" w:rsidP="00401712">
      <w:pPr>
        <w:pStyle w:val="Heading1"/>
      </w:pPr>
      <w:bookmarkStart w:id="9" w:name="_Toc427157769"/>
      <w:bookmarkStart w:id="10" w:name="_Toc5899889"/>
      <w:r w:rsidRPr="00515DC2">
        <w:lastRenderedPageBreak/>
        <w:t>Usage</w:t>
      </w:r>
      <w:bookmarkEnd w:id="9"/>
      <w:bookmarkEnd w:id="10"/>
    </w:p>
    <w:p w14:paraId="70B823E0" w14:textId="77777777" w:rsidR="006C4E67" w:rsidRPr="00515DC2" w:rsidRDefault="006C4E67" w:rsidP="00E970A9"/>
    <w:p w14:paraId="530BAA7D" w14:textId="77777777" w:rsidR="00374C1D" w:rsidRDefault="006C4E67" w:rsidP="00E970A9">
      <w:r w:rsidRPr="00515DC2">
        <w:t xml:space="preserve">Usage of the </w:t>
      </w:r>
      <w:r w:rsidR="0029617B">
        <w:fldChar w:fldCharType="begin"/>
      </w:r>
      <w:r w:rsidR="0029617B">
        <w:instrText xml:space="preserve"> DOCPROPERTY  "Extension Name"  \* MERGEFORMAT </w:instrText>
      </w:r>
      <w:r w:rsidR="0029617B">
        <w:fldChar w:fldCharType="separate"/>
      </w:r>
      <w:r w:rsidR="00C445E0">
        <w:t>Visibility and Permission Manager</w:t>
      </w:r>
      <w:r w:rsidR="00F141DF">
        <w:t xml:space="preserve"> Extension</w:t>
      </w:r>
      <w:r w:rsidR="0029617B">
        <w:fldChar w:fldCharType="end"/>
      </w:r>
      <w:r w:rsidRPr="00515DC2">
        <w:t xml:space="preserve"> requires </w:t>
      </w:r>
      <w:r w:rsidR="00374C1D">
        <w:t>2 steps:</w:t>
      </w:r>
    </w:p>
    <w:p w14:paraId="5283111E" w14:textId="1426C874" w:rsidR="009E2662" w:rsidRDefault="00374C1D" w:rsidP="007F6C5E">
      <w:pPr>
        <w:pStyle w:val="ListParagraph"/>
        <w:numPr>
          <w:ilvl w:val="0"/>
          <w:numId w:val="8"/>
        </w:numPr>
        <w:rPr>
          <w:rStyle w:val="base-type-entity-name"/>
        </w:rPr>
      </w:pPr>
      <w:r>
        <w:rPr>
          <w:rStyle w:val="base-type-entity-name"/>
        </w:rPr>
        <w:t>Defining the Visibility and Permissions operations</w:t>
      </w:r>
      <w:r w:rsidR="009E2662">
        <w:rPr>
          <w:rStyle w:val="base-type-entity-name"/>
        </w:rPr>
        <w:t xml:space="preserve"> using the </w:t>
      </w:r>
      <w:proofErr w:type="spellStart"/>
      <w:r w:rsidR="009E2662">
        <w:rPr>
          <w:rStyle w:val="base-type-entity-name"/>
        </w:rPr>
        <w:t>DataTable</w:t>
      </w:r>
      <w:r w:rsidR="00EF028D">
        <w:rPr>
          <w:rStyle w:val="base-type-entity-name"/>
        </w:rPr>
        <w:t>s</w:t>
      </w:r>
      <w:proofErr w:type="spellEnd"/>
      <w:r w:rsidR="009E2662">
        <w:rPr>
          <w:rStyle w:val="base-type-entity-name"/>
        </w:rPr>
        <w:t xml:space="preserve"> Home Mashup.</w:t>
      </w:r>
    </w:p>
    <w:p w14:paraId="70B823E1" w14:textId="14446748" w:rsidR="006C4E67" w:rsidRDefault="009E2662" w:rsidP="009E2662">
      <w:pPr>
        <w:pStyle w:val="ListParagraph"/>
        <w:rPr>
          <w:rStyle w:val="base-type-entity-name"/>
        </w:rPr>
      </w:pPr>
      <w:r>
        <w:rPr>
          <w:rStyle w:val="base-type-entity-name"/>
        </w:rPr>
        <w:t xml:space="preserve">We chose the </w:t>
      </w:r>
      <w:proofErr w:type="spellStart"/>
      <w:r>
        <w:rPr>
          <w:rStyle w:val="base-type-entity-name"/>
        </w:rPr>
        <w:t>DataTables</w:t>
      </w:r>
      <w:proofErr w:type="spellEnd"/>
      <w:r>
        <w:rPr>
          <w:rStyle w:val="base-type-entity-name"/>
        </w:rPr>
        <w:t xml:space="preserve"> </w:t>
      </w:r>
      <w:r w:rsidR="00EF028D">
        <w:rPr>
          <w:rStyle w:val="base-type-entity-name"/>
        </w:rPr>
        <w:t xml:space="preserve">as a storage area for the operations </w:t>
      </w:r>
      <w:r>
        <w:rPr>
          <w:rStyle w:val="base-type-entity-name"/>
        </w:rPr>
        <w:t>since they have the Home Mashup available as a rapid data entry User Interface.</w:t>
      </w:r>
    </w:p>
    <w:p w14:paraId="1821DF58" w14:textId="7071FF6F" w:rsidR="009E2662" w:rsidRPr="00515DC2" w:rsidRDefault="009E2662" w:rsidP="007F6C5E">
      <w:pPr>
        <w:pStyle w:val="ListParagraph"/>
        <w:numPr>
          <w:ilvl w:val="0"/>
          <w:numId w:val="8"/>
        </w:numPr>
      </w:pPr>
      <w:r>
        <w:t xml:space="preserve">We run the </w:t>
      </w:r>
      <w:r w:rsidR="00625E6E">
        <w:t xml:space="preserve">3 </w:t>
      </w:r>
      <w:r>
        <w:t xml:space="preserve">services </w:t>
      </w:r>
      <w:r w:rsidR="00D8478B">
        <w:t xml:space="preserve">from the </w:t>
      </w:r>
      <w:proofErr w:type="spellStart"/>
      <w:proofErr w:type="gramStart"/>
      <w:r w:rsidR="00625E6E">
        <w:rPr>
          <w:rFonts w:ascii="Arial" w:hAnsi="Arial" w:cs="Arial"/>
          <w:color w:val="212529"/>
          <w:sz w:val="18"/>
          <w:szCs w:val="18"/>
          <w:shd w:val="clear" w:color="auto" w:fill="FFFFFF"/>
        </w:rPr>
        <w:t>GitBackup.VisibilityAndPermissionSettings.Thing</w:t>
      </w:r>
      <w:proofErr w:type="spellEnd"/>
      <w:proofErr w:type="gramEnd"/>
      <w:r w:rsidR="00625E6E">
        <w:t xml:space="preserve"> </w:t>
      </w:r>
      <w:r>
        <w:t xml:space="preserve">that will execute the </w:t>
      </w:r>
      <w:r w:rsidR="00625E6E">
        <w:t xml:space="preserve">operations we defined in the </w:t>
      </w:r>
      <w:proofErr w:type="spellStart"/>
      <w:r w:rsidR="00625E6E">
        <w:t>DataTables</w:t>
      </w:r>
      <w:proofErr w:type="spellEnd"/>
    </w:p>
    <w:p w14:paraId="70B823E6" w14:textId="6E633E7E" w:rsidR="006C4E67" w:rsidRDefault="006C4E67" w:rsidP="00E970A9">
      <w:pPr>
        <w:pStyle w:val="Heading2"/>
      </w:pPr>
    </w:p>
    <w:p w14:paraId="70615F95" w14:textId="62F1F729" w:rsidR="00502A0C" w:rsidRPr="00502A0C" w:rsidRDefault="00DA66C6" w:rsidP="00502A0C">
      <w:r>
        <w:rPr>
          <w:b/>
        </w:rPr>
        <w:t>Managing</w:t>
      </w:r>
      <w:r w:rsidR="00B81507" w:rsidRPr="00B81507">
        <w:rPr>
          <w:b/>
        </w:rPr>
        <w:t xml:space="preserve"> Visibility</w:t>
      </w:r>
      <w:r w:rsidR="00502A0C">
        <w:t>:</w:t>
      </w:r>
    </w:p>
    <w:p w14:paraId="701B8796" w14:textId="228C1264" w:rsidR="00502A0C" w:rsidRDefault="00502A0C" w:rsidP="007F6C5E">
      <w:pPr>
        <w:pStyle w:val="ListParagraph"/>
        <w:numPr>
          <w:ilvl w:val="0"/>
          <w:numId w:val="9"/>
        </w:numPr>
      </w:pPr>
      <w:r>
        <w:t>Setup Visibility operations</w:t>
      </w:r>
    </w:p>
    <w:p w14:paraId="5B31ABBD" w14:textId="6F07FCB9" w:rsidR="00715074" w:rsidRDefault="00502A0C" w:rsidP="00502A0C">
      <w:r>
        <w:t>A</w:t>
      </w:r>
      <w:r w:rsidR="00BB76A5">
        <w:t xml:space="preserve">ccess the </w:t>
      </w:r>
      <w:proofErr w:type="spellStart"/>
      <w:proofErr w:type="gramStart"/>
      <w:r w:rsidRPr="00502A0C">
        <w:t>GitBackup.Visibility.DT</w:t>
      </w:r>
      <w:proofErr w:type="spellEnd"/>
      <w:proofErr w:type="gramEnd"/>
      <w:r>
        <w:t xml:space="preserve"> </w:t>
      </w:r>
      <w:proofErr w:type="spellStart"/>
      <w:r w:rsidR="00A806D9">
        <w:t>DataTable</w:t>
      </w:r>
      <w:proofErr w:type="spellEnd"/>
      <w:r w:rsidR="00A806D9">
        <w:t>, and use the Mashup</w:t>
      </w:r>
      <w:r w:rsidR="008B48F1">
        <w:t xml:space="preserve"> section to add rows in this table.</w:t>
      </w:r>
    </w:p>
    <w:p w14:paraId="05C7FD11" w14:textId="05A390A8" w:rsidR="00655764" w:rsidRDefault="00655764" w:rsidP="00E970A9"/>
    <w:tbl>
      <w:tblPr>
        <w:tblStyle w:val="TableGrid"/>
        <w:tblW w:w="10350" w:type="dxa"/>
        <w:tblInd w:w="-455" w:type="dxa"/>
        <w:tblLook w:val="04A0" w:firstRow="1" w:lastRow="0" w:firstColumn="1" w:lastColumn="0" w:noHBand="0" w:noVBand="1"/>
      </w:tblPr>
      <w:tblGrid>
        <w:gridCol w:w="2440"/>
        <w:gridCol w:w="1260"/>
        <w:gridCol w:w="2039"/>
        <w:gridCol w:w="4611"/>
      </w:tblGrid>
      <w:tr w:rsidR="00461BC8" w14:paraId="7D3BF5DA" w14:textId="77777777" w:rsidTr="00366757">
        <w:trPr>
          <w:trHeight w:val="253"/>
        </w:trPr>
        <w:tc>
          <w:tcPr>
            <w:tcW w:w="2440" w:type="dxa"/>
            <w:vAlign w:val="center"/>
          </w:tcPr>
          <w:p w14:paraId="225AD59F" w14:textId="7AE6361E" w:rsidR="004E2E7A" w:rsidRPr="00E16A31" w:rsidRDefault="004E2E7A" w:rsidP="009322B0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Field</w:t>
            </w:r>
          </w:p>
        </w:tc>
        <w:tc>
          <w:tcPr>
            <w:tcW w:w="1260" w:type="dxa"/>
            <w:vAlign w:val="center"/>
          </w:tcPr>
          <w:p w14:paraId="11C1FA00" w14:textId="52BB872D" w:rsidR="004E2E7A" w:rsidRPr="00E16A31" w:rsidRDefault="004E2E7A" w:rsidP="009322B0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039" w:type="dxa"/>
          </w:tcPr>
          <w:p w14:paraId="17BBE61C" w14:textId="52F81DAF" w:rsidR="004E2E7A" w:rsidRPr="00E16A31" w:rsidRDefault="00171078" w:rsidP="009322B0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 xml:space="preserve">Possible </w:t>
            </w:r>
            <w:r w:rsidR="004E2E7A">
              <w:rPr>
                <w:b/>
              </w:rPr>
              <w:t>Values</w:t>
            </w:r>
          </w:p>
        </w:tc>
        <w:tc>
          <w:tcPr>
            <w:tcW w:w="4611" w:type="dxa"/>
            <w:vAlign w:val="center"/>
          </w:tcPr>
          <w:p w14:paraId="59A07F2E" w14:textId="49352AE8" w:rsidR="004E2E7A" w:rsidRPr="00E16A31" w:rsidRDefault="004E2E7A" w:rsidP="009322B0">
            <w:pPr>
              <w:pStyle w:val="ListParagraph"/>
              <w:ind w:left="0"/>
              <w:jc w:val="center"/>
              <w:rPr>
                <w:b/>
              </w:rPr>
            </w:pPr>
            <w:r w:rsidRPr="00E16A31">
              <w:rPr>
                <w:b/>
              </w:rPr>
              <w:t>Description</w:t>
            </w:r>
          </w:p>
        </w:tc>
      </w:tr>
      <w:tr w:rsidR="00461BC8" w14:paraId="18A1A317" w14:textId="77777777" w:rsidTr="00366757">
        <w:trPr>
          <w:trHeight w:val="253"/>
        </w:trPr>
        <w:tc>
          <w:tcPr>
            <w:tcW w:w="2440" w:type="dxa"/>
          </w:tcPr>
          <w:p w14:paraId="0053ACDA" w14:textId="4910D31F" w:rsidR="004E2E7A" w:rsidRDefault="004E2E7A" w:rsidP="009322B0">
            <w:pPr>
              <w:pStyle w:val="ListParagraph"/>
              <w:ind w:left="0"/>
            </w:pPr>
            <w:r>
              <w:t>Version</w:t>
            </w:r>
          </w:p>
        </w:tc>
        <w:tc>
          <w:tcPr>
            <w:tcW w:w="1260" w:type="dxa"/>
          </w:tcPr>
          <w:p w14:paraId="251AD607" w14:textId="7F8F8808" w:rsidR="004E2E7A" w:rsidRDefault="004E2E7A" w:rsidP="009322B0">
            <w:pPr>
              <w:pStyle w:val="ListParagraph"/>
              <w:ind w:left="0"/>
            </w:pPr>
            <w:r>
              <w:t>STRING</w:t>
            </w:r>
          </w:p>
        </w:tc>
        <w:tc>
          <w:tcPr>
            <w:tcW w:w="2039" w:type="dxa"/>
          </w:tcPr>
          <w:p w14:paraId="53755587" w14:textId="77425BB0" w:rsidR="004E2E7A" w:rsidRDefault="00D523F9" w:rsidP="00E167FB">
            <w:pPr>
              <w:pStyle w:val="ListParagraph"/>
              <w:ind w:left="0"/>
              <w:jc w:val="center"/>
            </w:pPr>
            <w:r>
              <w:t>Any</w:t>
            </w:r>
            <w:r w:rsidR="00B72DE9">
              <w:t xml:space="preserve"> string</w:t>
            </w:r>
          </w:p>
        </w:tc>
        <w:tc>
          <w:tcPr>
            <w:tcW w:w="4611" w:type="dxa"/>
          </w:tcPr>
          <w:p w14:paraId="20DE00B2" w14:textId="77777777" w:rsidR="004E2E7A" w:rsidRDefault="00171078" w:rsidP="009322B0">
            <w:pPr>
              <w:pStyle w:val="ListParagraph"/>
              <w:ind w:left="0"/>
            </w:pPr>
            <w:r>
              <w:t>This can be any string that represents the application version for which you want to setup the instance, usually 1.0</w:t>
            </w:r>
            <w:r w:rsidR="00DD7938">
              <w:t xml:space="preserve">/1.1 and so on. The table should store all the </w:t>
            </w:r>
            <w:r w:rsidR="008E5C47">
              <w:t xml:space="preserve">visibility </w:t>
            </w:r>
            <w:r w:rsidR="00DD7938">
              <w:t xml:space="preserve">operations </w:t>
            </w:r>
            <w:r w:rsidR="008E5C47">
              <w:t>for each application version.</w:t>
            </w:r>
          </w:p>
          <w:p w14:paraId="1191922E" w14:textId="5BA4652D" w:rsidR="008E5C47" w:rsidRDefault="008E5C47" w:rsidP="009322B0">
            <w:pPr>
              <w:pStyle w:val="ListParagraph"/>
              <w:ind w:left="0"/>
            </w:pPr>
            <w:r>
              <w:t xml:space="preserve">The version is the only parameter of the </w:t>
            </w:r>
            <w:proofErr w:type="spellStart"/>
            <w:r>
              <w:t>SetVisibility</w:t>
            </w:r>
            <w:proofErr w:type="spellEnd"/>
            <w:r>
              <w:t xml:space="preserve"> service.</w:t>
            </w:r>
          </w:p>
        </w:tc>
      </w:tr>
      <w:tr w:rsidR="00461BC8" w14:paraId="7215204F" w14:textId="77777777" w:rsidTr="00366757">
        <w:trPr>
          <w:trHeight w:val="253"/>
        </w:trPr>
        <w:tc>
          <w:tcPr>
            <w:tcW w:w="2440" w:type="dxa"/>
          </w:tcPr>
          <w:p w14:paraId="0BFA5B90" w14:textId="0D733BC8" w:rsidR="004E2E7A" w:rsidRDefault="004E2E7A" w:rsidP="009322B0">
            <w:pPr>
              <w:pStyle w:val="ListParagraph"/>
              <w:ind w:left="0"/>
            </w:pPr>
            <w:proofErr w:type="spellStart"/>
            <w:r>
              <w:t>EntityName</w:t>
            </w:r>
            <w:proofErr w:type="spellEnd"/>
          </w:p>
        </w:tc>
        <w:tc>
          <w:tcPr>
            <w:tcW w:w="1260" w:type="dxa"/>
          </w:tcPr>
          <w:p w14:paraId="1E974B40" w14:textId="2EE9963A" w:rsidR="004E2E7A" w:rsidRDefault="004E2E7A" w:rsidP="009322B0">
            <w:pPr>
              <w:pStyle w:val="ListParagraph"/>
              <w:ind w:left="0"/>
            </w:pPr>
            <w:r>
              <w:t>STRING</w:t>
            </w:r>
          </w:p>
        </w:tc>
        <w:tc>
          <w:tcPr>
            <w:tcW w:w="2039" w:type="dxa"/>
          </w:tcPr>
          <w:p w14:paraId="19EA322E" w14:textId="4BAF2B8B" w:rsidR="004E2E7A" w:rsidRDefault="00D523F9" w:rsidP="00E167FB">
            <w:pPr>
              <w:pStyle w:val="ListParagraph"/>
              <w:ind w:left="0"/>
              <w:jc w:val="center"/>
            </w:pPr>
            <w:r>
              <w:t>Any</w:t>
            </w:r>
            <w:r w:rsidR="00B72DE9">
              <w:t xml:space="preserve"> string</w:t>
            </w:r>
          </w:p>
        </w:tc>
        <w:tc>
          <w:tcPr>
            <w:tcW w:w="4611" w:type="dxa"/>
          </w:tcPr>
          <w:p w14:paraId="2D2EA8F9" w14:textId="0046A18E" w:rsidR="004E2E7A" w:rsidRDefault="00AA2609" w:rsidP="009322B0">
            <w:pPr>
              <w:pStyle w:val="ListParagraph"/>
              <w:ind w:left="0"/>
            </w:pPr>
            <w:r>
              <w:t xml:space="preserve">This is the entity name. </w:t>
            </w:r>
          </w:p>
        </w:tc>
      </w:tr>
      <w:tr w:rsidR="00461BC8" w14:paraId="0021DDF9" w14:textId="77777777" w:rsidTr="00366757">
        <w:trPr>
          <w:trHeight w:val="253"/>
        </w:trPr>
        <w:tc>
          <w:tcPr>
            <w:tcW w:w="2440" w:type="dxa"/>
          </w:tcPr>
          <w:p w14:paraId="2F857E52" w14:textId="229920A1" w:rsidR="004E2E7A" w:rsidRDefault="004E2E7A" w:rsidP="009322B0">
            <w:pPr>
              <w:pStyle w:val="ListParagraph"/>
              <w:ind w:left="0"/>
            </w:pPr>
            <w:proofErr w:type="spellStart"/>
            <w:r>
              <w:t>EntityType</w:t>
            </w:r>
            <w:proofErr w:type="spellEnd"/>
          </w:p>
        </w:tc>
        <w:tc>
          <w:tcPr>
            <w:tcW w:w="1260" w:type="dxa"/>
          </w:tcPr>
          <w:p w14:paraId="2F4BE0F0" w14:textId="62747FAE" w:rsidR="004E2E7A" w:rsidRDefault="004E2E7A" w:rsidP="009322B0">
            <w:pPr>
              <w:pStyle w:val="ListParagraph"/>
              <w:ind w:left="0"/>
            </w:pPr>
            <w:r>
              <w:t>STRING</w:t>
            </w:r>
          </w:p>
        </w:tc>
        <w:tc>
          <w:tcPr>
            <w:tcW w:w="2039" w:type="dxa"/>
          </w:tcPr>
          <w:p w14:paraId="4E895170" w14:textId="77777777" w:rsidR="00E167FB" w:rsidRDefault="00E167FB" w:rsidP="00366757">
            <w:pPr>
              <w:pStyle w:val="ListParagraph"/>
              <w:ind w:left="-59"/>
              <w:jc w:val="center"/>
            </w:pPr>
            <w:r>
              <w:t>Project</w:t>
            </w:r>
          </w:p>
          <w:p w14:paraId="050607E3" w14:textId="77777777" w:rsidR="00E167FB" w:rsidRDefault="00E167FB" w:rsidP="00366757">
            <w:pPr>
              <w:pStyle w:val="ListParagraph"/>
              <w:ind w:left="-59"/>
              <w:jc w:val="center"/>
            </w:pPr>
            <w:r>
              <w:t>Thing</w:t>
            </w:r>
          </w:p>
          <w:p w14:paraId="53694CE8" w14:textId="77777777" w:rsidR="00E167FB" w:rsidRDefault="00E167FB" w:rsidP="00366757">
            <w:pPr>
              <w:pStyle w:val="ListParagraph"/>
              <w:ind w:left="-59"/>
              <w:jc w:val="center"/>
            </w:pPr>
            <w:proofErr w:type="spellStart"/>
            <w:r>
              <w:t>ThingTemplate</w:t>
            </w:r>
            <w:proofErr w:type="spellEnd"/>
          </w:p>
          <w:p w14:paraId="09B83807" w14:textId="77777777" w:rsidR="00E167FB" w:rsidRDefault="00E167FB" w:rsidP="00366757">
            <w:pPr>
              <w:pStyle w:val="ListParagraph"/>
              <w:ind w:left="-59"/>
              <w:jc w:val="center"/>
            </w:pPr>
            <w:proofErr w:type="spellStart"/>
            <w:r>
              <w:t>ThingShape</w:t>
            </w:r>
            <w:proofErr w:type="spellEnd"/>
          </w:p>
          <w:p w14:paraId="7B4A0C8D" w14:textId="77777777" w:rsidR="00E167FB" w:rsidRDefault="00E167FB" w:rsidP="00366757">
            <w:pPr>
              <w:pStyle w:val="ListParagraph"/>
              <w:ind w:left="-59"/>
              <w:jc w:val="center"/>
            </w:pPr>
            <w:proofErr w:type="spellStart"/>
            <w:r>
              <w:t>DataShape</w:t>
            </w:r>
            <w:proofErr w:type="spellEnd"/>
          </w:p>
          <w:p w14:paraId="62D07D46" w14:textId="77777777" w:rsidR="00E167FB" w:rsidRDefault="00E167FB" w:rsidP="00366757">
            <w:pPr>
              <w:pStyle w:val="ListParagraph"/>
              <w:ind w:left="-59"/>
              <w:jc w:val="center"/>
            </w:pPr>
            <w:proofErr w:type="spellStart"/>
            <w:r>
              <w:t>ModelTag</w:t>
            </w:r>
            <w:proofErr w:type="spellEnd"/>
          </w:p>
          <w:p w14:paraId="7362D09A" w14:textId="77777777" w:rsidR="00E167FB" w:rsidRDefault="00E167FB" w:rsidP="00366757">
            <w:pPr>
              <w:pStyle w:val="ListParagraph"/>
              <w:ind w:left="-59"/>
              <w:jc w:val="center"/>
            </w:pPr>
            <w:r>
              <w:t>Network</w:t>
            </w:r>
          </w:p>
          <w:p w14:paraId="30E98C8C" w14:textId="77777777" w:rsidR="00E167FB" w:rsidRDefault="00E167FB" w:rsidP="00366757">
            <w:pPr>
              <w:pStyle w:val="ListParagraph"/>
              <w:ind w:left="-59"/>
              <w:jc w:val="center"/>
            </w:pPr>
            <w:proofErr w:type="spellStart"/>
            <w:r>
              <w:t>IndustrialConnection</w:t>
            </w:r>
            <w:proofErr w:type="spellEnd"/>
          </w:p>
          <w:p w14:paraId="0AC1A038" w14:textId="77777777" w:rsidR="00E167FB" w:rsidRDefault="00E167FB" w:rsidP="00366757">
            <w:pPr>
              <w:pStyle w:val="ListParagraph"/>
              <w:ind w:left="-59"/>
              <w:jc w:val="center"/>
            </w:pPr>
            <w:proofErr w:type="spellStart"/>
            <w:r>
              <w:t>IntegrationConnector</w:t>
            </w:r>
            <w:proofErr w:type="spellEnd"/>
          </w:p>
          <w:p w14:paraId="412C3127" w14:textId="77777777" w:rsidR="00E167FB" w:rsidRDefault="00E167FB" w:rsidP="00366757">
            <w:pPr>
              <w:pStyle w:val="ListParagraph"/>
              <w:ind w:left="-59"/>
              <w:jc w:val="center"/>
            </w:pPr>
            <w:r>
              <w:t>Mashup</w:t>
            </w:r>
          </w:p>
          <w:p w14:paraId="57667078" w14:textId="77777777" w:rsidR="00E167FB" w:rsidRDefault="00E167FB" w:rsidP="00366757">
            <w:pPr>
              <w:pStyle w:val="ListParagraph"/>
              <w:ind w:left="-59"/>
              <w:jc w:val="center"/>
            </w:pPr>
            <w:r>
              <w:t>Master</w:t>
            </w:r>
          </w:p>
          <w:p w14:paraId="0FF59A7E" w14:textId="77777777" w:rsidR="00E167FB" w:rsidRDefault="00E167FB" w:rsidP="00366757">
            <w:pPr>
              <w:pStyle w:val="ListParagraph"/>
              <w:ind w:left="-59"/>
              <w:jc w:val="center"/>
            </w:pPr>
            <w:proofErr w:type="spellStart"/>
            <w:r>
              <w:t>MashupTemplate</w:t>
            </w:r>
            <w:proofErr w:type="spellEnd"/>
          </w:p>
          <w:p w14:paraId="5C3480A7" w14:textId="77777777" w:rsidR="00E167FB" w:rsidRDefault="00E167FB" w:rsidP="00366757">
            <w:pPr>
              <w:pStyle w:val="ListParagraph"/>
              <w:ind w:left="-59"/>
              <w:jc w:val="center"/>
            </w:pPr>
            <w:r>
              <w:t>Gadget</w:t>
            </w:r>
          </w:p>
          <w:p w14:paraId="65387F4D" w14:textId="77777777" w:rsidR="00E167FB" w:rsidRDefault="00E167FB" w:rsidP="00366757">
            <w:pPr>
              <w:pStyle w:val="ListParagraph"/>
              <w:ind w:left="-59"/>
              <w:jc w:val="center"/>
            </w:pPr>
            <w:r>
              <w:t>Dashboard</w:t>
            </w:r>
          </w:p>
          <w:p w14:paraId="437897BF" w14:textId="77777777" w:rsidR="00E167FB" w:rsidRDefault="00E167FB" w:rsidP="00366757">
            <w:pPr>
              <w:pStyle w:val="ListParagraph"/>
              <w:ind w:left="-59"/>
              <w:jc w:val="center"/>
            </w:pPr>
            <w:r>
              <w:t>Menu</w:t>
            </w:r>
          </w:p>
          <w:p w14:paraId="04624E03" w14:textId="77777777" w:rsidR="00E167FB" w:rsidRDefault="00E167FB" w:rsidP="00366757">
            <w:pPr>
              <w:pStyle w:val="ListParagraph"/>
              <w:ind w:left="-59"/>
              <w:jc w:val="center"/>
            </w:pPr>
            <w:proofErr w:type="spellStart"/>
            <w:r>
              <w:t>MediaEntity</w:t>
            </w:r>
            <w:proofErr w:type="spellEnd"/>
          </w:p>
          <w:p w14:paraId="4A57717A" w14:textId="77777777" w:rsidR="00E167FB" w:rsidRDefault="00E167FB" w:rsidP="00366757">
            <w:pPr>
              <w:pStyle w:val="ListParagraph"/>
              <w:ind w:left="-59"/>
              <w:jc w:val="center"/>
            </w:pPr>
            <w:proofErr w:type="spellStart"/>
            <w:r>
              <w:t>StyleDefinition</w:t>
            </w:r>
            <w:proofErr w:type="spellEnd"/>
          </w:p>
          <w:p w14:paraId="17A92B7E" w14:textId="77777777" w:rsidR="00E167FB" w:rsidRDefault="00E167FB" w:rsidP="00366757">
            <w:pPr>
              <w:pStyle w:val="ListParagraph"/>
              <w:ind w:left="-59"/>
              <w:jc w:val="center"/>
            </w:pPr>
            <w:proofErr w:type="spellStart"/>
            <w:r>
              <w:t>StyleTheme</w:t>
            </w:r>
            <w:proofErr w:type="spellEnd"/>
          </w:p>
          <w:p w14:paraId="4FF62FE7" w14:textId="77777777" w:rsidR="00E167FB" w:rsidRDefault="00E167FB" w:rsidP="00366757">
            <w:pPr>
              <w:pStyle w:val="ListParagraph"/>
              <w:ind w:left="-59"/>
              <w:jc w:val="center"/>
            </w:pPr>
            <w:proofErr w:type="spellStart"/>
            <w:r>
              <w:t>StateDefinition</w:t>
            </w:r>
            <w:proofErr w:type="spellEnd"/>
          </w:p>
          <w:p w14:paraId="3298946D" w14:textId="77777777" w:rsidR="00E167FB" w:rsidRDefault="00E167FB" w:rsidP="00366757">
            <w:pPr>
              <w:pStyle w:val="ListParagraph"/>
              <w:ind w:left="-59"/>
              <w:jc w:val="center"/>
            </w:pPr>
            <w:proofErr w:type="spellStart"/>
            <w:r>
              <w:t>DataTable</w:t>
            </w:r>
            <w:proofErr w:type="spellEnd"/>
          </w:p>
          <w:p w14:paraId="2282D578" w14:textId="77777777" w:rsidR="00E167FB" w:rsidRDefault="00E167FB" w:rsidP="00366757">
            <w:pPr>
              <w:pStyle w:val="ListParagraph"/>
              <w:ind w:left="-59"/>
              <w:jc w:val="center"/>
            </w:pPr>
            <w:r>
              <w:t>Stream</w:t>
            </w:r>
          </w:p>
          <w:p w14:paraId="10441518" w14:textId="77777777" w:rsidR="00E167FB" w:rsidRDefault="00E167FB" w:rsidP="00366757">
            <w:pPr>
              <w:pStyle w:val="ListParagraph"/>
              <w:ind w:left="-59"/>
              <w:jc w:val="center"/>
            </w:pPr>
            <w:proofErr w:type="spellStart"/>
            <w:r>
              <w:t>ValueStream</w:t>
            </w:r>
            <w:proofErr w:type="spellEnd"/>
          </w:p>
          <w:p w14:paraId="1EE9EB8C" w14:textId="77777777" w:rsidR="00E167FB" w:rsidRDefault="00E167FB" w:rsidP="00366757">
            <w:pPr>
              <w:pStyle w:val="ListParagraph"/>
              <w:ind w:left="-59"/>
              <w:jc w:val="center"/>
            </w:pPr>
            <w:proofErr w:type="spellStart"/>
            <w:r>
              <w:t>DataTag</w:t>
            </w:r>
            <w:proofErr w:type="spellEnd"/>
          </w:p>
          <w:p w14:paraId="0EFE2BAF" w14:textId="77777777" w:rsidR="00E167FB" w:rsidRDefault="00E167FB" w:rsidP="00366757">
            <w:pPr>
              <w:pStyle w:val="ListParagraph"/>
              <w:ind w:left="-59"/>
              <w:jc w:val="center"/>
            </w:pPr>
            <w:proofErr w:type="spellStart"/>
            <w:r>
              <w:lastRenderedPageBreak/>
              <w:t>PersistenceProvider</w:t>
            </w:r>
            <w:proofErr w:type="spellEnd"/>
          </w:p>
          <w:p w14:paraId="47DE9989" w14:textId="77777777" w:rsidR="00E167FB" w:rsidRDefault="00E167FB" w:rsidP="00366757">
            <w:pPr>
              <w:pStyle w:val="ListParagraph"/>
              <w:ind w:left="-59"/>
              <w:jc w:val="center"/>
            </w:pPr>
            <w:r>
              <w:t>Blog</w:t>
            </w:r>
          </w:p>
          <w:p w14:paraId="41B5091E" w14:textId="77777777" w:rsidR="00E167FB" w:rsidRDefault="00E167FB" w:rsidP="00366757">
            <w:pPr>
              <w:pStyle w:val="ListParagraph"/>
              <w:ind w:left="-59"/>
              <w:jc w:val="center"/>
            </w:pPr>
            <w:r>
              <w:t>Wiki</w:t>
            </w:r>
          </w:p>
          <w:p w14:paraId="592B9066" w14:textId="77777777" w:rsidR="00E167FB" w:rsidRDefault="00E167FB" w:rsidP="00366757">
            <w:pPr>
              <w:pStyle w:val="ListParagraph"/>
              <w:ind w:left="-59"/>
              <w:jc w:val="center"/>
            </w:pPr>
            <w:proofErr w:type="spellStart"/>
            <w:r>
              <w:t>UserGroup</w:t>
            </w:r>
            <w:proofErr w:type="spellEnd"/>
          </w:p>
          <w:p w14:paraId="774F8459" w14:textId="77777777" w:rsidR="00E167FB" w:rsidRDefault="00E167FB" w:rsidP="00366757">
            <w:pPr>
              <w:pStyle w:val="ListParagraph"/>
              <w:ind w:left="-59"/>
              <w:jc w:val="center"/>
            </w:pPr>
            <w:r>
              <w:t>User</w:t>
            </w:r>
          </w:p>
          <w:p w14:paraId="40954EBB" w14:textId="77777777" w:rsidR="00E167FB" w:rsidRDefault="00E167FB" w:rsidP="00366757">
            <w:pPr>
              <w:pStyle w:val="ListParagraph"/>
              <w:ind w:left="-59"/>
              <w:jc w:val="center"/>
            </w:pPr>
            <w:r>
              <w:t>Organization</w:t>
            </w:r>
          </w:p>
          <w:p w14:paraId="3AFA3446" w14:textId="77777777" w:rsidR="00E167FB" w:rsidRDefault="00E167FB" w:rsidP="00366757">
            <w:pPr>
              <w:pStyle w:val="ListParagraph"/>
              <w:ind w:left="-59"/>
              <w:jc w:val="center"/>
            </w:pPr>
            <w:proofErr w:type="spellStart"/>
            <w:r>
              <w:t>ApplicationKey</w:t>
            </w:r>
            <w:proofErr w:type="spellEnd"/>
          </w:p>
          <w:p w14:paraId="2BB44131" w14:textId="77777777" w:rsidR="00E167FB" w:rsidRDefault="00E167FB" w:rsidP="00366757">
            <w:pPr>
              <w:pStyle w:val="ListParagraph"/>
              <w:ind w:left="-59"/>
              <w:jc w:val="center"/>
            </w:pPr>
            <w:proofErr w:type="spellStart"/>
            <w:r>
              <w:t>DirectoryService</w:t>
            </w:r>
            <w:proofErr w:type="spellEnd"/>
          </w:p>
          <w:p w14:paraId="3D35AD86" w14:textId="77777777" w:rsidR="00E167FB" w:rsidRDefault="00E167FB" w:rsidP="00366757">
            <w:pPr>
              <w:pStyle w:val="ListParagraph"/>
              <w:ind w:left="-59"/>
              <w:jc w:val="center"/>
            </w:pPr>
            <w:r>
              <w:t>Authenticator</w:t>
            </w:r>
          </w:p>
          <w:p w14:paraId="4F4EB469" w14:textId="77777777" w:rsidR="00E167FB" w:rsidRDefault="00E167FB" w:rsidP="00366757">
            <w:pPr>
              <w:pStyle w:val="ListParagraph"/>
              <w:ind w:left="-59"/>
              <w:jc w:val="center"/>
            </w:pPr>
            <w:proofErr w:type="spellStart"/>
            <w:r>
              <w:t>LocalizationTable</w:t>
            </w:r>
            <w:proofErr w:type="spellEnd"/>
          </w:p>
          <w:p w14:paraId="196C0BF8" w14:textId="77777777" w:rsidR="00E167FB" w:rsidRDefault="00E167FB" w:rsidP="00366757">
            <w:pPr>
              <w:pStyle w:val="ListParagraph"/>
              <w:ind w:left="-59"/>
              <w:jc w:val="center"/>
            </w:pPr>
            <w:r>
              <w:t>Resource</w:t>
            </w:r>
          </w:p>
          <w:p w14:paraId="7B093655" w14:textId="6113EB2E" w:rsidR="004E2E7A" w:rsidRDefault="00E167FB" w:rsidP="00366757">
            <w:pPr>
              <w:pStyle w:val="ListParagraph"/>
              <w:ind w:left="-59"/>
              <w:jc w:val="center"/>
            </w:pPr>
            <w:r>
              <w:t>Subsystem</w:t>
            </w:r>
          </w:p>
        </w:tc>
        <w:tc>
          <w:tcPr>
            <w:tcW w:w="4611" w:type="dxa"/>
          </w:tcPr>
          <w:p w14:paraId="2B285281" w14:textId="77777777" w:rsidR="004E2E7A" w:rsidRDefault="007954B0" w:rsidP="009322B0">
            <w:pPr>
              <w:pStyle w:val="ListParagraph"/>
              <w:ind w:left="0"/>
            </w:pPr>
            <w:r>
              <w:lastRenderedPageBreak/>
              <w:t xml:space="preserve">Entity type is required since </w:t>
            </w:r>
            <w:r w:rsidR="009C2576">
              <w:t xml:space="preserve">you can have entities with the same name but of different types </w:t>
            </w:r>
            <w:r w:rsidR="00966411">
              <w:t>(</w:t>
            </w:r>
            <w:proofErr w:type="spellStart"/>
            <w:r w:rsidR="00966411">
              <w:t>eg</w:t>
            </w:r>
            <w:proofErr w:type="spellEnd"/>
            <w:r w:rsidR="00966411">
              <w:t>: you can have a</w:t>
            </w:r>
            <w:r w:rsidR="00B07542">
              <w:t xml:space="preserve"> </w:t>
            </w:r>
            <w:proofErr w:type="spellStart"/>
            <w:r w:rsidR="00B07542">
              <w:t>MediaEntity</w:t>
            </w:r>
            <w:proofErr w:type="spellEnd"/>
            <w:r w:rsidR="00B07542">
              <w:t xml:space="preserve"> with the same name as a Thing</w:t>
            </w:r>
            <w:r w:rsidR="00966411">
              <w:t>)</w:t>
            </w:r>
            <w:r w:rsidR="00EA3EF4">
              <w:t>.</w:t>
            </w:r>
          </w:p>
          <w:p w14:paraId="0D01262A" w14:textId="78A7F469" w:rsidR="00EA3EF4" w:rsidRPr="00461BC8" w:rsidRDefault="00DC2C94" w:rsidP="009322B0">
            <w:pPr>
              <w:pStyle w:val="ListParagraph"/>
              <w:ind w:left="0"/>
              <w:rPr>
                <w:b/>
              </w:rPr>
            </w:pPr>
            <w:r w:rsidRPr="00461BC8">
              <w:rPr>
                <w:b/>
              </w:rPr>
              <w:t xml:space="preserve">The </w:t>
            </w:r>
            <w:proofErr w:type="spellStart"/>
            <w:r w:rsidRPr="00461BC8">
              <w:rPr>
                <w:b/>
              </w:rPr>
              <w:t>EntityType</w:t>
            </w:r>
            <w:proofErr w:type="spellEnd"/>
            <w:r w:rsidRPr="00461BC8">
              <w:rPr>
                <w:b/>
              </w:rPr>
              <w:t xml:space="preserve"> is case se</w:t>
            </w:r>
            <w:bookmarkStart w:id="11" w:name="_GoBack"/>
            <w:bookmarkEnd w:id="11"/>
            <w:r w:rsidRPr="00461BC8">
              <w:rPr>
                <w:b/>
              </w:rPr>
              <w:t>nsitive</w:t>
            </w:r>
            <w:r w:rsidR="00461BC8">
              <w:rPr>
                <w:b/>
              </w:rPr>
              <w:t>.</w:t>
            </w:r>
          </w:p>
        </w:tc>
      </w:tr>
      <w:tr w:rsidR="00461BC8" w14:paraId="61757E38" w14:textId="77777777" w:rsidTr="00366757">
        <w:trPr>
          <w:trHeight w:val="253"/>
        </w:trPr>
        <w:tc>
          <w:tcPr>
            <w:tcW w:w="2440" w:type="dxa"/>
          </w:tcPr>
          <w:p w14:paraId="2E4D3C3A" w14:textId="64CD68D3" w:rsidR="004E2E7A" w:rsidRDefault="004E2E7A" w:rsidP="009322B0">
            <w:pPr>
              <w:pStyle w:val="ListParagraph"/>
              <w:ind w:left="0"/>
            </w:pPr>
            <w:proofErr w:type="spellStart"/>
            <w:r>
              <w:t>OrganizationalUnitName</w:t>
            </w:r>
            <w:proofErr w:type="spellEnd"/>
          </w:p>
        </w:tc>
        <w:tc>
          <w:tcPr>
            <w:tcW w:w="1260" w:type="dxa"/>
          </w:tcPr>
          <w:p w14:paraId="640C3B56" w14:textId="1AB2C03D" w:rsidR="004E2E7A" w:rsidRDefault="004E2E7A" w:rsidP="009322B0">
            <w:pPr>
              <w:pStyle w:val="ListParagraph"/>
              <w:ind w:left="0"/>
            </w:pPr>
            <w:r>
              <w:t>STRING</w:t>
            </w:r>
          </w:p>
        </w:tc>
        <w:tc>
          <w:tcPr>
            <w:tcW w:w="2039" w:type="dxa"/>
          </w:tcPr>
          <w:p w14:paraId="4079125A" w14:textId="77777777" w:rsidR="004E2E7A" w:rsidRDefault="004E2E7A" w:rsidP="009322B0">
            <w:pPr>
              <w:pStyle w:val="ListParagraph"/>
              <w:ind w:left="0"/>
            </w:pPr>
          </w:p>
        </w:tc>
        <w:tc>
          <w:tcPr>
            <w:tcW w:w="4611" w:type="dxa"/>
          </w:tcPr>
          <w:p w14:paraId="266683CB" w14:textId="77777777" w:rsidR="004E2E7A" w:rsidRDefault="00461BC8" w:rsidP="009322B0">
            <w:pPr>
              <w:pStyle w:val="ListParagraph"/>
              <w:ind w:left="0"/>
            </w:pPr>
            <w:r>
              <w:t xml:space="preserve">Insert the Organizational Unit Name that will be used for visibility. Example: </w:t>
            </w:r>
            <w:proofErr w:type="gramStart"/>
            <w:r w:rsidRPr="00461BC8">
              <w:t>LHT:Unit</w:t>
            </w:r>
            <w:proofErr w:type="gramEnd"/>
            <w:r w:rsidRPr="00461BC8">
              <w:t>1</w:t>
            </w:r>
            <w:r w:rsidR="00EF41A1">
              <w:t>, where LHT is the Org Name and Unit1 is the OU name.</w:t>
            </w:r>
          </w:p>
          <w:p w14:paraId="444D384B" w14:textId="07862686" w:rsidR="00EF41A1" w:rsidRPr="00693350" w:rsidRDefault="00EF41A1" w:rsidP="009322B0">
            <w:pPr>
              <w:pStyle w:val="ListParagraph"/>
              <w:ind w:left="0"/>
              <w:rPr>
                <w:b/>
              </w:rPr>
            </w:pPr>
            <w:r w:rsidRPr="00693350">
              <w:rPr>
                <w:b/>
              </w:rPr>
              <w:t>Assigning Visibility for an entire Org</w:t>
            </w:r>
            <w:r w:rsidR="00693350" w:rsidRPr="00693350">
              <w:rPr>
                <w:b/>
              </w:rPr>
              <w:t>anization is not supported</w:t>
            </w:r>
            <w:r w:rsidR="00693350">
              <w:rPr>
                <w:b/>
              </w:rPr>
              <w:t>.</w:t>
            </w:r>
          </w:p>
        </w:tc>
      </w:tr>
      <w:tr w:rsidR="00461BC8" w14:paraId="41639A7A" w14:textId="77777777" w:rsidTr="00366757">
        <w:trPr>
          <w:trHeight w:val="253"/>
        </w:trPr>
        <w:tc>
          <w:tcPr>
            <w:tcW w:w="2440" w:type="dxa"/>
          </w:tcPr>
          <w:p w14:paraId="7378168A" w14:textId="0B854674" w:rsidR="004E2E7A" w:rsidRDefault="004E2E7A" w:rsidP="009322B0">
            <w:pPr>
              <w:pStyle w:val="ListParagraph"/>
              <w:ind w:left="0"/>
            </w:pPr>
            <w:r>
              <w:t>Operation</w:t>
            </w:r>
          </w:p>
        </w:tc>
        <w:tc>
          <w:tcPr>
            <w:tcW w:w="1260" w:type="dxa"/>
          </w:tcPr>
          <w:p w14:paraId="6105910F" w14:textId="11190767" w:rsidR="004E2E7A" w:rsidRDefault="004E2E7A" w:rsidP="009322B0">
            <w:pPr>
              <w:pStyle w:val="ListParagraph"/>
              <w:ind w:left="0"/>
            </w:pPr>
            <w:r>
              <w:t>STRING</w:t>
            </w:r>
          </w:p>
        </w:tc>
        <w:tc>
          <w:tcPr>
            <w:tcW w:w="2039" w:type="dxa"/>
          </w:tcPr>
          <w:p w14:paraId="311DF1C0" w14:textId="4300F107" w:rsidR="004E2E7A" w:rsidRDefault="00A96FF3" w:rsidP="00366757">
            <w:pPr>
              <w:pStyle w:val="ListParagraph"/>
              <w:ind w:left="0"/>
              <w:jc w:val="center"/>
            </w:pPr>
            <w:r>
              <w:t>add</w:t>
            </w:r>
          </w:p>
          <w:p w14:paraId="075C21F7" w14:textId="162B6167" w:rsidR="00A96FF3" w:rsidRDefault="00A96FF3" w:rsidP="00366757">
            <w:pPr>
              <w:pStyle w:val="ListParagraph"/>
              <w:ind w:left="0"/>
              <w:jc w:val="center"/>
            </w:pPr>
            <w:r>
              <w:t>remove</w:t>
            </w:r>
          </w:p>
        </w:tc>
        <w:tc>
          <w:tcPr>
            <w:tcW w:w="4611" w:type="dxa"/>
          </w:tcPr>
          <w:p w14:paraId="18F9C768" w14:textId="134C5792" w:rsidR="004E2E7A" w:rsidRPr="00461BC8" w:rsidRDefault="00A96FF3" w:rsidP="009322B0">
            <w:pPr>
              <w:pStyle w:val="ListParagraph"/>
              <w:ind w:left="0"/>
              <w:rPr>
                <w:b/>
              </w:rPr>
            </w:pPr>
            <w:r w:rsidRPr="00461BC8">
              <w:rPr>
                <w:b/>
              </w:rPr>
              <w:t>Operation name is case insensitive.</w:t>
            </w:r>
          </w:p>
        </w:tc>
      </w:tr>
    </w:tbl>
    <w:p w14:paraId="25936372" w14:textId="163F9EDC" w:rsidR="00655764" w:rsidRDefault="00655764" w:rsidP="00E970A9"/>
    <w:p w14:paraId="21BE1F69" w14:textId="1145C4B6" w:rsidR="00366757" w:rsidRDefault="00E54E05" w:rsidP="00E970A9">
      <w:r>
        <w:rPr>
          <w:noProof/>
        </w:rPr>
        <w:drawing>
          <wp:anchor distT="0" distB="0" distL="114300" distR="114300" simplePos="0" relativeHeight="251663360" behindDoc="0" locked="0" layoutInCell="1" allowOverlap="1" wp14:anchorId="207A1D72" wp14:editId="73C77DE6">
            <wp:simplePos x="914400" y="4162425"/>
            <wp:positionH relativeFrom="margin">
              <wp:align>center</wp:align>
            </wp:positionH>
            <wp:positionV relativeFrom="margin">
              <wp:align>center</wp:align>
            </wp:positionV>
            <wp:extent cx="6515417" cy="75247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417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0AF8">
        <w:t>An example for filling up this table is shown below:</w:t>
      </w:r>
    </w:p>
    <w:p w14:paraId="37CE84AD" w14:textId="3C984472" w:rsidR="00655764" w:rsidRDefault="00655764">
      <w:pPr>
        <w:contextualSpacing w:val="0"/>
      </w:pPr>
    </w:p>
    <w:p w14:paraId="091BF3F6" w14:textId="77777777" w:rsidR="00655764" w:rsidRDefault="00655764" w:rsidP="00E970A9"/>
    <w:p w14:paraId="5F8434C1" w14:textId="5E672BB7" w:rsidR="00CB3DA2" w:rsidRPr="004C1D5B" w:rsidRDefault="00A30AF8" w:rsidP="007F6C5E">
      <w:pPr>
        <w:pStyle w:val="ListParagraph"/>
        <w:numPr>
          <w:ilvl w:val="0"/>
          <w:numId w:val="9"/>
        </w:numPr>
        <w:jc w:val="both"/>
      </w:pPr>
      <w:r>
        <w:t xml:space="preserve">Execute the </w:t>
      </w:r>
      <w:proofErr w:type="spellStart"/>
      <w:r w:rsidR="00BB6468">
        <w:t>SetVisibility</w:t>
      </w:r>
      <w:proofErr w:type="spellEnd"/>
      <w:r w:rsidR="00BB6468">
        <w:t xml:space="preserve"> service from</w:t>
      </w:r>
      <w:r w:rsidR="00D43048">
        <w:t xml:space="preserve"> the </w:t>
      </w:r>
      <w:proofErr w:type="spellStart"/>
      <w:proofErr w:type="gramStart"/>
      <w:r w:rsidR="003958AA">
        <w:rPr>
          <w:rFonts w:ascii="Arial" w:hAnsi="Arial" w:cs="Arial"/>
          <w:color w:val="212529"/>
          <w:sz w:val="18"/>
          <w:szCs w:val="18"/>
          <w:shd w:val="clear" w:color="auto" w:fill="FFFFFF"/>
        </w:rPr>
        <w:t>GitBackup.VisibilityAndPermissionSettings.Thing</w:t>
      </w:r>
      <w:proofErr w:type="spellEnd"/>
      <w:proofErr w:type="gramEnd"/>
      <w:r w:rsidR="003F3376">
        <w:rPr>
          <w:rFonts w:ascii="Arial" w:hAnsi="Arial" w:cs="Arial"/>
          <w:color w:val="212529"/>
          <w:sz w:val="18"/>
          <w:szCs w:val="18"/>
          <w:shd w:val="clear" w:color="auto" w:fill="FFFFFF"/>
        </w:rPr>
        <w:t xml:space="preserve">. </w:t>
      </w:r>
      <w:r w:rsidR="00817F2D">
        <w:rPr>
          <w:rFonts w:ascii="Arial" w:hAnsi="Arial" w:cs="Arial"/>
          <w:color w:val="212529"/>
          <w:sz w:val="18"/>
          <w:szCs w:val="18"/>
          <w:shd w:val="clear" w:color="auto" w:fill="FFFFFF"/>
        </w:rPr>
        <w:t>Input the</w:t>
      </w:r>
      <w:r w:rsidR="003F3376">
        <w:rPr>
          <w:rFonts w:ascii="Arial" w:hAnsi="Arial" w:cs="Arial"/>
          <w:color w:val="212529"/>
          <w:sz w:val="18"/>
          <w:szCs w:val="18"/>
          <w:shd w:val="clear" w:color="auto" w:fill="FFFFFF"/>
        </w:rPr>
        <w:t xml:space="preserve"> Version as a parameter, and the operations associated with that version will be executed.</w:t>
      </w:r>
    </w:p>
    <w:p w14:paraId="538B278D" w14:textId="6C496D7E" w:rsidR="004C1D5B" w:rsidRDefault="004C1D5B" w:rsidP="004C1D5B">
      <w:pPr>
        <w:jc w:val="both"/>
      </w:pPr>
    </w:p>
    <w:p w14:paraId="3B20E0A5" w14:textId="1A18037A" w:rsidR="00DA66C6" w:rsidRPr="00502A0C" w:rsidRDefault="00DA66C6" w:rsidP="00DA66C6">
      <w:r>
        <w:rPr>
          <w:b/>
        </w:rPr>
        <w:t>Managing</w:t>
      </w:r>
      <w:r w:rsidRPr="00B81507">
        <w:rPr>
          <w:b/>
        </w:rPr>
        <w:t xml:space="preserve"> </w:t>
      </w:r>
      <w:proofErr w:type="spellStart"/>
      <w:r>
        <w:rPr>
          <w:b/>
        </w:rPr>
        <w:t>Run</w:t>
      </w:r>
      <w:r w:rsidR="001F7183">
        <w:rPr>
          <w:b/>
        </w:rPr>
        <w:t>T</w:t>
      </w:r>
      <w:r>
        <w:rPr>
          <w:b/>
        </w:rPr>
        <w:t>ime</w:t>
      </w:r>
      <w:proofErr w:type="spellEnd"/>
      <w:r>
        <w:rPr>
          <w:b/>
        </w:rPr>
        <w:t xml:space="preserve"> Permissions</w:t>
      </w:r>
      <w:r>
        <w:t>:</w:t>
      </w:r>
    </w:p>
    <w:p w14:paraId="57FA7C8C" w14:textId="298960E9" w:rsidR="004C1D5B" w:rsidRDefault="004C1D5B" w:rsidP="004C1D5B">
      <w:pPr>
        <w:jc w:val="both"/>
      </w:pPr>
    </w:p>
    <w:p w14:paraId="165789BD" w14:textId="6FBB676A" w:rsidR="000B0835" w:rsidRDefault="000B0835" w:rsidP="007F6C5E">
      <w:pPr>
        <w:pStyle w:val="ListParagraph"/>
        <w:numPr>
          <w:ilvl w:val="0"/>
          <w:numId w:val="10"/>
        </w:numPr>
        <w:jc w:val="both"/>
      </w:pPr>
      <w:r>
        <w:t xml:space="preserve">Setup Runtime </w:t>
      </w:r>
      <w:r w:rsidR="007F6C5E">
        <w:t xml:space="preserve">Permissions </w:t>
      </w:r>
      <w:r>
        <w:t>operations</w:t>
      </w:r>
    </w:p>
    <w:p w14:paraId="34E967DF" w14:textId="29AC71DE" w:rsidR="00DA66C6" w:rsidRDefault="00DA66C6" w:rsidP="00DA66C6">
      <w:r>
        <w:t xml:space="preserve">Access the </w:t>
      </w:r>
      <w:proofErr w:type="spellStart"/>
      <w:proofErr w:type="gramStart"/>
      <w:r w:rsidR="003F0886" w:rsidRPr="003F0886">
        <w:t>GitBackup.RunTimePermission.DT</w:t>
      </w:r>
      <w:proofErr w:type="spellEnd"/>
      <w:proofErr w:type="gramEnd"/>
      <w:r>
        <w:t>, and use the Mashup section to add rows in this table.</w:t>
      </w:r>
    </w:p>
    <w:p w14:paraId="7942A00A" w14:textId="77777777" w:rsidR="00DA66C6" w:rsidRDefault="00DA66C6" w:rsidP="00DA66C6"/>
    <w:tbl>
      <w:tblPr>
        <w:tblStyle w:val="TableGrid"/>
        <w:tblW w:w="10350" w:type="dxa"/>
        <w:tblInd w:w="-455" w:type="dxa"/>
        <w:tblLook w:val="04A0" w:firstRow="1" w:lastRow="0" w:firstColumn="1" w:lastColumn="0" w:noHBand="0" w:noVBand="1"/>
      </w:tblPr>
      <w:tblGrid>
        <w:gridCol w:w="2438"/>
        <w:gridCol w:w="1268"/>
        <w:gridCol w:w="2039"/>
        <w:gridCol w:w="4605"/>
      </w:tblGrid>
      <w:tr w:rsidR="00DA66C6" w14:paraId="506C04C5" w14:textId="77777777" w:rsidTr="00FE4060">
        <w:trPr>
          <w:trHeight w:val="253"/>
        </w:trPr>
        <w:tc>
          <w:tcPr>
            <w:tcW w:w="2440" w:type="dxa"/>
            <w:vAlign w:val="center"/>
          </w:tcPr>
          <w:p w14:paraId="0C028B29" w14:textId="77777777" w:rsidR="00DA66C6" w:rsidRPr="00E16A31" w:rsidRDefault="00DA66C6" w:rsidP="00FE4060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Field</w:t>
            </w:r>
          </w:p>
        </w:tc>
        <w:tc>
          <w:tcPr>
            <w:tcW w:w="1260" w:type="dxa"/>
            <w:vAlign w:val="center"/>
          </w:tcPr>
          <w:p w14:paraId="58A14A2F" w14:textId="77777777" w:rsidR="00DA66C6" w:rsidRPr="00E16A31" w:rsidRDefault="00DA66C6" w:rsidP="00FE4060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039" w:type="dxa"/>
          </w:tcPr>
          <w:p w14:paraId="3EA7BFF2" w14:textId="77777777" w:rsidR="00DA66C6" w:rsidRPr="00E16A31" w:rsidRDefault="00DA66C6" w:rsidP="00FE4060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Possible Values</w:t>
            </w:r>
          </w:p>
        </w:tc>
        <w:tc>
          <w:tcPr>
            <w:tcW w:w="4611" w:type="dxa"/>
            <w:vAlign w:val="center"/>
          </w:tcPr>
          <w:p w14:paraId="447B7CB5" w14:textId="77777777" w:rsidR="00DA66C6" w:rsidRPr="00E16A31" w:rsidRDefault="00DA66C6" w:rsidP="00FE4060">
            <w:pPr>
              <w:pStyle w:val="ListParagraph"/>
              <w:ind w:left="0"/>
              <w:jc w:val="center"/>
              <w:rPr>
                <w:b/>
              </w:rPr>
            </w:pPr>
            <w:r w:rsidRPr="00E16A31">
              <w:rPr>
                <w:b/>
              </w:rPr>
              <w:t>Description</w:t>
            </w:r>
          </w:p>
        </w:tc>
      </w:tr>
      <w:tr w:rsidR="00DA66C6" w14:paraId="08FED265" w14:textId="77777777" w:rsidTr="00FE4060">
        <w:trPr>
          <w:trHeight w:val="253"/>
        </w:trPr>
        <w:tc>
          <w:tcPr>
            <w:tcW w:w="2440" w:type="dxa"/>
          </w:tcPr>
          <w:p w14:paraId="5AFFCB50" w14:textId="77777777" w:rsidR="00DA66C6" w:rsidRDefault="00DA66C6" w:rsidP="00FE4060">
            <w:pPr>
              <w:pStyle w:val="ListParagraph"/>
              <w:ind w:left="0"/>
            </w:pPr>
            <w:r>
              <w:t>Version</w:t>
            </w:r>
          </w:p>
        </w:tc>
        <w:tc>
          <w:tcPr>
            <w:tcW w:w="1260" w:type="dxa"/>
          </w:tcPr>
          <w:p w14:paraId="22279C6C" w14:textId="77777777" w:rsidR="00DA66C6" w:rsidRDefault="00DA66C6" w:rsidP="00FE4060">
            <w:pPr>
              <w:pStyle w:val="ListParagraph"/>
              <w:ind w:left="0"/>
            </w:pPr>
            <w:r>
              <w:t>STRING</w:t>
            </w:r>
          </w:p>
        </w:tc>
        <w:tc>
          <w:tcPr>
            <w:tcW w:w="2039" w:type="dxa"/>
          </w:tcPr>
          <w:p w14:paraId="64A8A556" w14:textId="77777777" w:rsidR="00DA66C6" w:rsidRDefault="00DA66C6" w:rsidP="00FE4060">
            <w:pPr>
              <w:pStyle w:val="ListParagraph"/>
              <w:ind w:left="0"/>
              <w:jc w:val="center"/>
            </w:pPr>
            <w:r>
              <w:t>Any string</w:t>
            </w:r>
          </w:p>
        </w:tc>
        <w:tc>
          <w:tcPr>
            <w:tcW w:w="4611" w:type="dxa"/>
          </w:tcPr>
          <w:p w14:paraId="34DBC6BC" w14:textId="77777777" w:rsidR="00DA66C6" w:rsidRDefault="00DA66C6" w:rsidP="00FE4060">
            <w:pPr>
              <w:pStyle w:val="ListParagraph"/>
              <w:ind w:left="0"/>
            </w:pPr>
            <w:r>
              <w:t>This can be any string that represents the application version for which you want to setup the instance, usually 1.0/1.1 and so on. The table should store all the visibility operations for each application version.</w:t>
            </w:r>
          </w:p>
          <w:p w14:paraId="6E63E2C0" w14:textId="77777777" w:rsidR="00DA66C6" w:rsidRDefault="00DA66C6" w:rsidP="00FE4060">
            <w:pPr>
              <w:pStyle w:val="ListParagraph"/>
              <w:ind w:left="0"/>
            </w:pPr>
            <w:r>
              <w:t xml:space="preserve">The version is the only parameter of the </w:t>
            </w:r>
            <w:proofErr w:type="spellStart"/>
            <w:r>
              <w:t>SetVisibility</w:t>
            </w:r>
            <w:proofErr w:type="spellEnd"/>
            <w:r>
              <w:t xml:space="preserve"> service.</w:t>
            </w:r>
          </w:p>
        </w:tc>
      </w:tr>
      <w:tr w:rsidR="00DA66C6" w14:paraId="6697BA70" w14:textId="77777777" w:rsidTr="00FE4060">
        <w:trPr>
          <w:trHeight w:val="253"/>
        </w:trPr>
        <w:tc>
          <w:tcPr>
            <w:tcW w:w="2440" w:type="dxa"/>
          </w:tcPr>
          <w:p w14:paraId="32DA1CDF" w14:textId="77777777" w:rsidR="00DA66C6" w:rsidRDefault="00DA66C6" w:rsidP="00FE4060">
            <w:pPr>
              <w:pStyle w:val="ListParagraph"/>
              <w:ind w:left="0"/>
            </w:pPr>
            <w:proofErr w:type="spellStart"/>
            <w:r>
              <w:t>EntityName</w:t>
            </w:r>
            <w:proofErr w:type="spellEnd"/>
          </w:p>
        </w:tc>
        <w:tc>
          <w:tcPr>
            <w:tcW w:w="1260" w:type="dxa"/>
          </w:tcPr>
          <w:p w14:paraId="749268FB" w14:textId="77777777" w:rsidR="00DA66C6" w:rsidRDefault="00DA66C6" w:rsidP="00FE4060">
            <w:pPr>
              <w:pStyle w:val="ListParagraph"/>
              <w:ind w:left="0"/>
            </w:pPr>
            <w:r>
              <w:t>STRING</w:t>
            </w:r>
          </w:p>
        </w:tc>
        <w:tc>
          <w:tcPr>
            <w:tcW w:w="2039" w:type="dxa"/>
          </w:tcPr>
          <w:p w14:paraId="783008D8" w14:textId="77777777" w:rsidR="00DA66C6" w:rsidRDefault="00DA66C6" w:rsidP="00FE4060">
            <w:pPr>
              <w:pStyle w:val="ListParagraph"/>
              <w:ind w:left="0"/>
              <w:jc w:val="center"/>
            </w:pPr>
            <w:r>
              <w:t>Any string</w:t>
            </w:r>
          </w:p>
          <w:p w14:paraId="61D11C0A" w14:textId="77777777" w:rsidR="001C795F" w:rsidRPr="005B3F7F" w:rsidRDefault="001C795F" w:rsidP="00FE4060">
            <w:pPr>
              <w:pStyle w:val="ListParagraph"/>
              <w:ind w:left="0"/>
              <w:jc w:val="center"/>
              <w:rPr>
                <w:b/>
              </w:rPr>
            </w:pPr>
            <w:r w:rsidRPr="005B3F7F">
              <w:rPr>
                <w:b/>
              </w:rPr>
              <w:t>OR</w:t>
            </w:r>
          </w:p>
          <w:p w14:paraId="0DA7DDAD" w14:textId="77777777" w:rsidR="001C795F" w:rsidRDefault="001C795F" w:rsidP="00FE4060">
            <w:pPr>
              <w:pStyle w:val="ListParagraph"/>
              <w:ind w:left="0"/>
              <w:jc w:val="center"/>
            </w:pPr>
            <w:r w:rsidRPr="005B3F7F">
              <w:rPr>
                <w:b/>
              </w:rPr>
              <w:lastRenderedPageBreak/>
              <w:t xml:space="preserve">If </w:t>
            </w:r>
            <w:proofErr w:type="spellStart"/>
            <w:r w:rsidRPr="005B3F7F">
              <w:rPr>
                <w:b/>
              </w:rPr>
              <w:t>EntityType</w:t>
            </w:r>
            <w:proofErr w:type="spellEnd"/>
            <w:r w:rsidRPr="005B3F7F">
              <w:rPr>
                <w:b/>
              </w:rPr>
              <w:t xml:space="preserve"> is Collection</w:t>
            </w:r>
            <w:r>
              <w:t xml:space="preserve"> </w:t>
            </w:r>
            <w:r w:rsidRPr="003851FC">
              <w:rPr>
                <w:b/>
              </w:rPr>
              <w:t>only the following values</w:t>
            </w:r>
            <w:r>
              <w:t>:</w:t>
            </w:r>
          </w:p>
          <w:p w14:paraId="56157F62" w14:textId="3FB3F11D" w:rsidR="004A7ED7" w:rsidRDefault="004A7ED7" w:rsidP="005B3F7F">
            <w:pPr>
              <w:pStyle w:val="ListParagraph"/>
              <w:ind w:left="-59"/>
              <w:jc w:val="center"/>
            </w:pPr>
            <w:r>
              <w:t>things</w:t>
            </w:r>
          </w:p>
          <w:p w14:paraId="11C4C7B8" w14:textId="77777777" w:rsidR="004A7ED7" w:rsidRDefault="004A7ED7" w:rsidP="005B3F7F">
            <w:pPr>
              <w:pStyle w:val="ListParagraph"/>
              <w:ind w:left="-59"/>
              <w:jc w:val="center"/>
            </w:pPr>
            <w:proofErr w:type="spellStart"/>
            <w:r>
              <w:t>thingtemplates</w:t>
            </w:r>
            <w:proofErr w:type="spellEnd"/>
          </w:p>
          <w:p w14:paraId="452E8DA6" w14:textId="77777777" w:rsidR="004A7ED7" w:rsidRDefault="004A7ED7" w:rsidP="005B3F7F">
            <w:pPr>
              <w:pStyle w:val="ListParagraph"/>
              <w:ind w:left="-59"/>
              <w:jc w:val="center"/>
            </w:pPr>
            <w:proofErr w:type="spellStart"/>
            <w:r>
              <w:t>thingshapes</w:t>
            </w:r>
            <w:proofErr w:type="spellEnd"/>
          </w:p>
          <w:p w14:paraId="25FCEECD" w14:textId="77777777" w:rsidR="004A7ED7" w:rsidRDefault="004A7ED7" w:rsidP="005B3F7F">
            <w:pPr>
              <w:pStyle w:val="ListParagraph"/>
              <w:ind w:left="-59"/>
              <w:jc w:val="center"/>
            </w:pPr>
            <w:proofErr w:type="spellStart"/>
            <w:r>
              <w:t>datashapes</w:t>
            </w:r>
            <w:proofErr w:type="spellEnd"/>
          </w:p>
          <w:p w14:paraId="7361EB9D" w14:textId="77777777" w:rsidR="004A7ED7" w:rsidRDefault="004A7ED7" w:rsidP="005B3F7F">
            <w:pPr>
              <w:pStyle w:val="ListParagraph"/>
              <w:ind w:left="-59"/>
              <w:jc w:val="center"/>
            </w:pPr>
            <w:r>
              <w:t>networks</w:t>
            </w:r>
          </w:p>
          <w:p w14:paraId="0E98C845" w14:textId="77777777" w:rsidR="004A7ED7" w:rsidRDefault="004A7ED7" w:rsidP="005B3F7F">
            <w:pPr>
              <w:pStyle w:val="ListParagraph"/>
              <w:ind w:left="-59"/>
              <w:jc w:val="center"/>
            </w:pPr>
            <w:proofErr w:type="spellStart"/>
            <w:r>
              <w:t>modeltags</w:t>
            </w:r>
            <w:proofErr w:type="spellEnd"/>
          </w:p>
          <w:p w14:paraId="1647B7A4" w14:textId="77777777" w:rsidR="004A7ED7" w:rsidRDefault="004A7ED7" w:rsidP="005B3F7F">
            <w:pPr>
              <w:pStyle w:val="ListParagraph"/>
              <w:ind w:left="-59"/>
              <w:jc w:val="center"/>
            </w:pPr>
            <w:r>
              <w:t>notifications</w:t>
            </w:r>
          </w:p>
          <w:p w14:paraId="585CC75F" w14:textId="77777777" w:rsidR="004A7ED7" w:rsidRDefault="004A7ED7" w:rsidP="005B3F7F">
            <w:pPr>
              <w:pStyle w:val="ListParagraph"/>
              <w:ind w:left="-59"/>
              <w:jc w:val="center"/>
            </w:pPr>
            <w:r>
              <w:t>mashups</w:t>
            </w:r>
          </w:p>
          <w:p w14:paraId="7A597B93" w14:textId="77777777" w:rsidR="004A7ED7" w:rsidRDefault="004A7ED7" w:rsidP="005B3F7F">
            <w:pPr>
              <w:pStyle w:val="ListParagraph"/>
              <w:ind w:left="-59"/>
              <w:jc w:val="center"/>
            </w:pPr>
            <w:r>
              <w:t>dashboards</w:t>
            </w:r>
          </w:p>
          <w:p w14:paraId="55E69E1A" w14:textId="77777777" w:rsidR="004A7ED7" w:rsidRDefault="004A7ED7" w:rsidP="005B3F7F">
            <w:pPr>
              <w:pStyle w:val="ListParagraph"/>
              <w:ind w:left="-59"/>
              <w:jc w:val="center"/>
            </w:pPr>
            <w:r>
              <w:t>menus</w:t>
            </w:r>
          </w:p>
          <w:p w14:paraId="0B4C3446" w14:textId="77777777" w:rsidR="004A7ED7" w:rsidRDefault="004A7ED7" w:rsidP="005B3F7F">
            <w:pPr>
              <w:pStyle w:val="ListParagraph"/>
              <w:ind w:left="-59"/>
              <w:jc w:val="center"/>
            </w:pPr>
            <w:proofErr w:type="spellStart"/>
            <w:r>
              <w:t>mediaentities</w:t>
            </w:r>
            <w:proofErr w:type="spellEnd"/>
          </w:p>
          <w:p w14:paraId="057E1955" w14:textId="77777777" w:rsidR="004A7ED7" w:rsidRDefault="004A7ED7" w:rsidP="005B3F7F">
            <w:pPr>
              <w:pStyle w:val="ListParagraph"/>
              <w:ind w:left="-59"/>
              <w:jc w:val="center"/>
            </w:pPr>
            <w:proofErr w:type="spellStart"/>
            <w:r>
              <w:t>styledefinitions</w:t>
            </w:r>
            <w:proofErr w:type="spellEnd"/>
          </w:p>
          <w:p w14:paraId="519E7252" w14:textId="77777777" w:rsidR="004A7ED7" w:rsidRDefault="004A7ED7" w:rsidP="005B3F7F">
            <w:pPr>
              <w:pStyle w:val="ListParagraph"/>
              <w:ind w:left="-59"/>
              <w:jc w:val="center"/>
            </w:pPr>
            <w:proofErr w:type="spellStart"/>
            <w:r>
              <w:t>statedefinitions</w:t>
            </w:r>
            <w:proofErr w:type="spellEnd"/>
          </w:p>
          <w:p w14:paraId="4694A694" w14:textId="77777777" w:rsidR="004A7ED7" w:rsidRDefault="004A7ED7" w:rsidP="005B3F7F">
            <w:pPr>
              <w:pStyle w:val="ListParagraph"/>
              <w:ind w:left="-59"/>
              <w:jc w:val="center"/>
            </w:pPr>
            <w:proofErr w:type="spellStart"/>
            <w:r>
              <w:t>stylethemes</w:t>
            </w:r>
            <w:proofErr w:type="spellEnd"/>
          </w:p>
          <w:p w14:paraId="4FC76018" w14:textId="77777777" w:rsidR="004A7ED7" w:rsidRDefault="004A7ED7" w:rsidP="005B3F7F">
            <w:pPr>
              <w:pStyle w:val="ListParagraph"/>
              <w:ind w:left="-59"/>
              <w:jc w:val="center"/>
            </w:pPr>
            <w:proofErr w:type="spellStart"/>
            <w:r>
              <w:t>datatags</w:t>
            </w:r>
            <w:proofErr w:type="spellEnd"/>
          </w:p>
          <w:p w14:paraId="2EBE5AE0" w14:textId="77777777" w:rsidR="004A7ED7" w:rsidRDefault="004A7ED7" w:rsidP="005B3F7F">
            <w:pPr>
              <w:pStyle w:val="ListParagraph"/>
              <w:ind w:left="-59"/>
              <w:jc w:val="center"/>
            </w:pPr>
            <w:proofErr w:type="spellStart"/>
            <w:r>
              <w:t>persistenceproviders</w:t>
            </w:r>
            <w:proofErr w:type="spellEnd"/>
          </w:p>
          <w:p w14:paraId="57B11B44" w14:textId="77777777" w:rsidR="004A7ED7" w:rsidRDefault="004A7ED7" w:rsidP="005B3F7F">
            <w:pPr>
              <w:pStyle w:val="ListParagraph"/>
              <w:ind w:left="-59"/>
              <w:jc w:val="center"/>
            </w:pPr>
            <w:proofErr w:type="spellStart"/>
            <w:r>
              <w:t>usergroups</w:t>
            </w:r>
            <w:proofErr w:type="spellEnd"/>
          </w:p>
          <w:p w14:paraId="406FDC04" w14:textId="77777777" w:rsidR="004A7ED7" w:rsidRDefault="004A7ED7" w:rsidP="005B3F7F">
            <w:pPr>
              <w:pStyle w:val="ListParagraph"/>
              <w:ind w:left="-59"/>
              <w:jc w:val="center"/>
            </w:pPr>
            <w:r>
              <w:t>users</w:t>
            </w:r>
          </w:p>
          <w:p w14:paraId="1E5856E7" w14:textId="77777777" w:rsidR="004A7ED7" w:rsidRDefault="004A7ED7" w:rsidP="005B3F7F">
            <w:pPr>
              <w:pStyle w:val="ListParagraph"/>
              <w:ind w:left="-59"/>
              <w:jc w:val="center"/>
            </w:pPr>
            <w:r>
              <w:t>organizations</w:t>
            </w:r>
          </w:p>
          <w:p w14:paraId="3E0AA067" w14:textId="77777777" w:rsidR="004A7ED7" w:rsidRDefault="004A7ED7" w:rsidP="005B3F7F">
            <w:pPr>
              <w:pStyle w:val="ListParagraph"/>
              <w:ind w:left="-59"/>
              <w:jc w:val="center"/>
            </w:pPr>
            <w:proofErr w:type="spellStart"/>
            <w:r>
              <w:t>applicationkeys</w:t>
            </w:r>
            <w:proofErr w:type="spellEnd"/>
          </w:p>
          <w:p w14:paraId="38B86A02" w14:textId="77777777" w:rsidR="004A7ED7" w:rsidRDefault="004A7ED7" w:rsidP="005B3F7F">
            <w:pPr>
              <w:pStyle w:val="ListParagraph"/>
              <w:ind w:left="-59"/>
              <w:jc w:val="center"/>
            </w:pPr>
            <w:proofErr w:type="spellStart"/>
            <w:r>
              <w:t>directoryservices</w:t>
            </w:r>
            <w:proofErr w:type="spellEnd"/>
          </w:p>
          <w:p w14:paraId="15C7995C" w14:textId="77777777" w:rsidR="004A7ED7" w:rsidRDefault="004A7ED7" w:rsidP="005B3F7F">
            <w:pPr>
              <w:pStyle w:val="ListParagraph"/>
              <w:ind w:left="-59"/>
              <w:jc w:val="center"/>
            </w:pPr>
            <w:r>
              <w:t>authenticators</w:t>
            </w:r>
          </w:p>
          <w:p w14:paraId="25530E9A" w14:textId="77777777" w:rsidR="004A7ED7" w:rsidRDefault="004A7ED7" w:rsidP="005B3F7F">
            <w:pPr>
              <w:pStyle w:val="ListParagraph"/>
              <w:ind w:left="-59"/>
              <w:jc w:val="center"/>
            </w:pPr>
            <w:proofErr w:type="spellStart"/>
            <w:r>
              <w:t>localizationtables</w:t>
            </w:r>
            <w:proofErr w:type="spellEnd"/>
          </w:p>
          <w:p w14:paraId="7E63FBEA" w14:textId="77777777" w:rsidR="004A7ED7" w:rsidRDefault="004A7ED7" w:rsidP="005B3F7F">
            <w:pPr>
              <w:pStyle w:val="ListParagraph"/>
              <w:ind w:left="-59"/>
              <w:jc w:val="center"/>
            </w:pPr>
            <w:r>
              <w:t>resources</w:t>
            </w:r>
          </w:p>
          <w:p w14:paraId="5CC43545" w14:textId="77777777" w:rsidR="004A7ED7" w:rsidRDefault="004A7ED7" w:rsidP="005B3F7F">
            <w:pPr>
              <w:pStyle w:val="ListParagraph"/>
              <w:ind w:left="-59"/>
              <w:jc w:val="center"/>
            </w:pPr>
            <w:r>
              <w:t>subsystems</w:t>
            </w:r>
          </w:p>
          <w:p w14:paraId="2FD25A73" w14:textId="6E3C7C3E" w:rsidR="00D71B05" w:rsidRDefault="004A7ED7" w:rsidP="005B3F7F">
            <w:pPr>
              <w:pStyle w:val="ListParagraph"/>
              <w:ind w:left="-59"/>
              <w:jc w:val="center"/>
            </w:pPr>
            <w:r>
              <w:t>logs</w:t>
            </w:r>
          </w:p>
        </w:tc>
        <w:tc>
          <w:tcPr>
            <w:tcW w:w="4611" w:type="dxa"/>
          </w:tcPr>
          <w:p w14:paraId="5A665561" w14:textId="77777777" w:rsidR="00DA66C6" w:rsidRDefault="00DA66C6" w:rsidP="00FE4060">
            <w:pPr>
              <w:pStyle w:val="ListParagraph"/>
              <w:ind w:left="0"/>
            </w:pPr>
            <w:r>
              <w:lastRenderedPageBreak/>
              <w:t>This is the entity name</w:t>
            </w:r>
            <w:r w:rsidR="00371C5A">
              <w:t xml:space="preserve"> OR the Collection Name</w:t>
            </w:r>
            <w:r>
              <w:t>.</w:t>
            </w:r>
          </w:p>
          <w:p w14:paraId="33E4AB98" w14:textId="6634E5E8" w:rsidR="00566E17" w:rsidRDefault="00455F37" w:rsidP="001C795F">
            <w:pPr>
              <w:pStyle w:val="ListParagraph"/>
              <w:ind w:left="0"/>
            </w:pPr>
            <w:r>
              <w:lastRenderedPageBreak/>
              <w:t xml:space="preserve">This column has a dual use. It behaves as a normal </w:t>
            </w:r>
            <w:proofErr w:type="spellStart"/>
            <w:r>
              <w:t>EntityName</w:t>
            </w:r>
            <w:proofErr w:type="spellEnd"/>
            <w:r>
              <w:t xml:space="preserve"> entry field for normal entities, but, in case you want to </w:t>
            </w:r>
            <w:r w:rsidR="009037AB">
              <w:t>perform operations on Collections</w:t>
            </w:r>
            <w:r>
              <w:t>, it accepts</w:t>
            </w:r>
            <w:r w:rsidR="009037AB">
              <w:t xml:space="preserve"> only </w:t>
            </w:r>
            <w:r w:rsidR="001A5A07">
              <w:t>specific values, the Collection Names.</w:t>
            </w:r>
          </w:p>
        </w:tc>
      </w:tr>
      <w:tr w:rsidR="00DA66C6" w14:paraId="6F92026C" w14:textId="77777777" w:rsidTr="00FE4060">
        <w:trPr>
          <w:trHeight w:val="253"/>
        </w:trPr>
        <w:tc>
          <w:tcPr>
            <w:tcW w:w="2440" w:type="dxa"/>
          </w:tcPr>
          <w:p w14:paraId="65D83AD2" w14:textId="77777777" w:rsidR="00DA66C6" w:rsidRDefault="00DA66C6" w:rsidP="00FE4060">
            <w:pPr>
              <w:pStyle w:val="ListParagraph"/>
              <w:ind w:left="0"/>
            </w:pPr>
            <w:proofErr w:type="spellStart"/>
            <w:r>
              <w:lastRenderedPageBreak/>
              <w:t>EntityType</w:t>
            </w:r>
            <w:proofErr w:type="spellEnd"/>
          </w:p>
        </w:tc>
        <w:tc>
          <w:tcPr>
            <w:tcW w:w="1260" w:type="dxa"/>
          </w:tcPr>
          <w:p w14:paraId="335565DA" w14:textId="77777777" w:rsidR="00DA66C6" w:rsidRDefault="00DA66C6" w:rsidP="00FE4060">
            <w:pPr>
              <w:pStyle w:val="ListParagraph"/>
              <w:ind w:left="0"/>
            </w:pPr>
            <w:r>
              <w:t>STRING</w:t>
            </w:r>
          </w:p>
        </w:tc>
        <w:tc>
          <w:tcPr>
            <w:tcW w:w="2039" w:type="dxa"/>
          </w:tcPr>
          <w:p w14:paraId="6E3134AF" w14:textId="77777777" w:rsidR="00DA66C6" w:rsidRDefault="00DA66C6" w:rsidP="00FE4060">
            <w:pPr>
              <w:pStyle w:val="ListParagraph"/>
              <w:ind w:left="-59"/>
              <w:jc w:val="center"/>
            </w:pPr>
            <w:r>
              <w:t>Project</w:t>
            </w:r>
          </w:p>
          <w:p w14:paraId="70BF0B44" w14:textId="77777777" w:rsidR="00DA66C6" w:rsidRDefault="00DA66C6" w:rsidP="00FE4060">
            <w:pPr>
              <w:pStyle w:val="ListParagraph"/>
              <w:ind w:left="-59"/>
              <w:jc w:val="center"/>
            </w:pPr>
            <w:r>
              <w:t>Thing</w:t>
            </w:r>
          </w:p>
          <w:p w14:paraId="6C202CE8" w14:textId="77777777" w:rsidR="00DA66C6" w:rsidRDefault="00DA66C6" w:rsidP="00FE4060">
            <w:pPr>
              <w:pStyle w:val="ListParagraph"/>
              <w:ind w:left="-59"/>
              <w:jc w:val="center"/>
            </w:pPr>
            <w:proofErr w:type="spellStart"/>
            <w:r>
              <w:t>ThingTemplate</w:t>
            </w:r>
            <w:proofErr w:type="spellEnd"/>
          </w:p>
          <w:p w14:paraId="2967AE34" w14:textId="77777777" w:rsidR="00DA66C6" w:rsidRDefault="00DA66C6" w:rsidP="00FE4060">
            <w:pPr>
              <w:pStyle w:val="ListParagraph"/>
              <w:ind w:left="-59"/>
              <w:jc w:val="center"/>
            </w:pPr>
            <w:proofErr w:type="spellStart"/>
            <w:r>
              <w:t>ThingShape</w:t>
            </w:r>
            <w:proofErr w:type="spellEnd"/>
          </w:p>
          <w:p w14:paraId="0992C65A" w14:textId="77777777" w:rsidR="00DA66C6" w:rsidRDefault="00DA66C6" w:rsidP="00FE4060">
            <w:pPr>
              <w:pStyle w:val="ListParagraph"/>
              <w:ind w:left="-59"/>
              <w:jc w:val="center"/>
            </w:pPr>
            <w:proofErr w:type="spellStart"/>
            <w:r>
              <w:t>DataShape</w:t>
            </w:r>
            <w:proofErr w:type="spellEnd"/>
          </w:p>
          <w:p w14:paraId="5ED02CC8" w14:textId="77777777" w:rsidR="00DA66C6" w:rsidRDefault="00DA66C6" w:rsidP="00FE4060">
            <w:pPr>
              <w:pStyle w:val="ListParagraph"/>
              <w:ind w:left="-59"/>
              <w:jc w:val="center"/>
            </w:pPr>
            <w:proofErr w:type="spellStart"/>
            <w:r>
              <w:t>ModelTag</w:t>
            </w:r>
            <w:proofErr w:type="spellEnd"/>
          </w:p>
          <w:p w14:paraId="7352D66F" w14:textId="77777777" w:rsidR="00DA66C6" w:rsidRDefault="00DA66C6" w:rsidP="00FE4060">
            <w:pPr>
              <w:pStyle w:val="ListParagraph"/>
              <w:ind w:left="-59"/>
              <w:jc w:val="center"/>
            </w:pPr>
            <w:r>
              <w:t>Network</w:t>
            </w:r>
          </w:p>
          <w:p w14:paraId="4BF9621A" w14:textId="77777777" w:rsidR="00DA66C6" w:rsidRDefault="00DA66C6" w:rsidP="00FE4060">
            <w:pPr>
              <w:pStyle w:val="ListParagraph"/>
              <w:ind w:left="-59"/>
              <w:jc w:val="center"/>
            </w:pPr>
            <w:proofErr w:type="spellStart"/>
            <w:r>
              <w:t>IndustrialConnection</w:t>
            </w:r>
            <w:proofErr w:type="spellEnd"/>
          </w:p>
          <w:p w14:paraId="39354A00" w14:textId="77777777" w:rsidR="00DA66C6" w:rsidRDefault="00DA66C6" w:rsidP="00FE4060">
            <w:pPr>
              <w:pStyle w:val="ListParagraph"/>
              <w:ind w:left="-59"/>
              <w:jc w:val="center"/>
            </w:pPr>
            <w:proofErr w:type="spellStart"/>
            <w:r>
              <w:t>IntegrationConnector</w:t>
            </w:r>
            <w:proofErr w:type="spellEnd"/>
          </w:p>
          <w:p w14:paraId="4C64B193" w14:textId="77777777" w:rsidR="00DA66C6" w:rsidRDefault="00DA66C6" w:rsidP="00FE4060">
            <w:pPr>
              <w:pStyle w:val="ListParagraph"/>
              <w:ind w:left="-59"/>
              <w:jc w:val="center"/>
            </w:pPr>
            <w:r>
              <w:t>Mashup</w:t>
            </w:r>
          </w:p>
          <w:p w14:paraId="4DFD2A7F" w14:textId="77777777" w:rsidR="00DA66C6" w:rsidRDefault="00DA66C6" w:rsidP="00FE4060">
            <w:pPr>
              <w:pStyle w:val="ListParagraph"/>
              <w:ind w:left="-59"/>
              <w:jc w:val="center"/>
            </w:pPr>
            <w:r>
              <w:t>Master</w:t>
            </w:r>
          </w:p>
          <w:p w14:paraId="045418AA" w14:textId="77777777" w:rsidR="00DA66C6" w:rsidRDefault="00DA66C6" w:rsidP="00FE4060">
            <w:pPr>
              <w:pStyle w:val="ListParagraph"/>
              <w:ind w:left="-59"/>
              <w:jc w:val="center"/>
            </w:pPr>
            <w:proofErr w:type="spellStart"/>
            <w:r>
              <w:t>MashupTemplate</w:t>
            </w:r>
            <w:proofErr w:type="spellEnd"/>
          </w:p>
          <w:p w14:paraId="2942F306" w14:textId="77777777" w:rsidR="00DA66C6" w:rsidRDefault="00DA66C6" w:rsidP="00FE4060">
            <w:pPr>
              <w:pStyle w:val="ListParagraph"/>
              <w:ind w:left="-59"/>
              <w:jc w:val="center"/>
            </w:pPr>
            <w:r>
              <w:t>Gadget</w:t>
            </w:r>
          </w:p>
          <w:p w14:paraId="0871E8AD" w14:textId="77777777" w:rsidR="00DA66C6" w:rsidRDefault="00DA66C6" w:rsidP="00FE4060">
            <w:pPr>
              <w:pStyle w:val="ListParagraph"/>
              <w:ind w:left="-59"/>
              <w:jc w:val="center"/>
            </w:pPr>
            <w:r>
              <w:t>Dashboard</w:t>
            </w:r>
          </w:p>
          <w:p w14:paraId="14F7F0DE" w14:textId="77777777" w:rsidR="00DA66C6" w:rsidRDefault="00DA66C6" w:rsidP="00FE4060">
            <w:pPr>
              <w:pStyle w:val="ListParagraph"/>
              <w:ind w:left="-59"/>
              <w:jc w:val="center"/>
            </w:pPr>
            <w:r>
              <w:t>Menu</w:t>
            </w:r>
          </w:p>
          <w:p w14:paraId="06E03B16" w14:textId="77777777" w:rsidR="00DA66C6" w:rsidRDefault="00DA66C6" w:rsidP="00FE4060">
            <w:pPr>
              <w:pStyle w:val="ListParagraph"/>
              <w:ind w:left="-59"/>
              <w:jc w:val="center"/>
            </w:pPr>
            <w:proofErr w:type="spellStart"/>
            <w:r>
              <w:t>MediaEntity</w:t>
            </w:r>
            <w:proofErr w:type="spellEnd"/>
          </w:p>
          <w:p w14:paraId="63476493" w14:textId="77777777" w:rsidR="00DA66C6" w:rsidRDefault="00DA66C6" w:rsidP="00FE4060">
            <w:pPr>
              <w:pStyle w:val="ListParagraph"/>
              <w:ind w:left="-59"/>
              <w:jc w:val="center"/>
            </w:pPr>
            <w:proofErr w:type="spellStart"/>
            <w:r>
              <w:t>StyleDefinition</w:t>
            </w:r>
            <w:proofErr w:type="spellEnd"/>
          </w:p>
          <w:p w14:paraId="44EA5456" w14:textId="77777777" w:rsidR="00DA66C6" w:rsidRDefault="00DA66C6" w:rsidP="00FE4060">
            <w:pPr>
              <w:pStyle w:val="ListParagraph"/>
              <w:ind w:left="-59"/>
              <w:jc w:val="center"/>
            </w:pPr>
            <w:proofErr w:type="spellStart"/>
            <w:r>
              <w:t>StyleTheme</w:t>
            </w:r>
            <w:proofErr w:type="spellEnd"/>
          </w:p>
          <w:p w14:paraId="6CB24786" w14:textId="77777777" w:rsidR="00DA66C6" w:rsidRDefault="00DA66C6" w:rsidP="00FE4060">
            <w:pPr>
              <w:pStyle w:val="ListParagraph"/>
              <w:ind w:left="-59"/>
              <w:jc w:val="center"/>
            </w:pPr>
            <w:proofErr w:type="spellStart"/>
            <w:r>
              <w:t>StateDefinition</w:t>
            </w:r>
            <w:proofErr w:type="spellEnd"/>
          </w:p>
          <w:p w14:paraId="0E6EC92F" w14:textId="77777777" w:rsidR="00DA66C6" w:rsidRDefault="00DA66C6" w:rsidP="00FE4060">
            <w:pPr>
              <w:pStyle w:val="ListParagraph"/>
              <w:ind w:left="-59"/>
              <w:jc w:val="center"/>
            </w:pPr>
            <w:proofErr w:type="spellStart"/>
            <w:r>
              <w:t>DataTable</w:t>
            </w:r>
            <w:proofErr w:type="spellEnd"/>
          </w:p>
          <w:p w14:paraId="4B28B9F5" w14:textId="77777777" w:rsidR="00DA66C6" w:rsidRDefault="00DA66C6" w:rsidP="00FE4060">
            <w:pPr>
              <w:pStyle w:val="ListParagraph"/>
              <w:ind w:left="-59"/>
              <w:jc w:val="center"/>
            </w:pPr>
            <w:r>
              <w:t>Stream</w:t>
            </w:r>
          </w:p>
          <w:p w14:paraId="7472DA72" w14:textId="77777777" w:rsidR="00DA66C6" w:rsidRDefault="00DA66C6" w:rsidP="00FE4060">
            <w:pPr>
              <w:pStyle w:val="ListParagraph"/>
              <w:ind w:left="-59"/>
              <w:jc w:val="center"/>
            </w:pPr>
            <w:proofErr w:type="spellStart"/>
            <w:r>
              <w:t>ValueStream</w:t>
            </w:r>
            <w:proofErr w:type="spellEnd"/>
          </w:p>
          <w:p w14:paraId="75333D93" w14:textId="77777777" w:rsidR="00DA66C6" w:rsidRDefault="00DA66C6" w:rsidP="00FE4060">
            <w:pPr>
              <w:pStyle w:val="ListParagraph"/>
              <w:ind w:left="-59"/>
              <w:jc w:val="center"/>
            </w:pPr>
            <w:proofErr w:type="spellStart"/>
            <w:r>
              <w:lastRenderedPageBreak/>
              <w:t>DataTag</w:t>
            </w:r>
            <w:proofErr w:type="spellEnd"/>
          </w:p>
          <w:p w14:paraId="49CE1B79" w14:textId="77777777" w:rsidR="00DA66C6" w:rsidRDefault="00DA66C6" w:rsidP="00FE4060">
            <w:pPr>
              <w:pStyle w:val="ListParagraph"/>
              <w:ind w:left="-59"/>
              <w:jc w:val="center"/>
            </w:pPr>
            <w:proofErr w:type="spellStart"/>
            <w:r>
              <w:t>PersistenceProvider</w:t>
            </w:r>
            <w:proofErr w:type="spellEnd"/>
          </w:p>
          <w:p w14:paraId="0300E088" w14:textId="77777777" w:rsidR="00DA66C6" w:rsidRDefault="00DA66C6" w:rsidP="00FE4060">
            <w:pPr>
              <w:pStyle w:val="ListParagraph"/>
              <w:ind w:left="-59"/>
              <w:jc w:val="center"/>
            </w:pPr>
            <w:r>
              <w:t>Blog</w:t>
            </w:r>
          </w:p>
          <w:p w14:paraId="53B26047" w14:textId="77777777" w:rsidR="00DA66C6" w:rsidRDefault="00DA66C6" w:rsidP="00FE4060">
            <w:pPr>
              <w:pStyle w:val="ListParagraph"/>
              <w:ind w:left="-59"/>
              <w:jc w:val="center"/>
            </w:pPr>
            <w:r>
              <w:t>Wiki</w:t>
            </w:r>
          </w:p>
          <w:p w14:paraId="7D245756" w14:textId="77777777" w:rsidR="00DA66C6" w:rsidRDefault="00DA66C6" w:rsidP="00FE4060">
            <w:pPr>
              <w:pStyle w:val="ListParagraph"/>
              <w:ind w:left="-59"/>
              <w:jc w:val="center"/>
            </w:pPr>
            <w:proofErr w:type="spellStart"/>
            <w:r>
              <w:t>UserGroup</w:t>
            </w:r>
            <w:proofErr w:type="spellEnd"/>
          </w:p>
          <w:p w14:paraId="76378363" w14:textId="77777777" w:rsidR="00DA66C6" w:rsidRDefault="00DA66C6" w:rsidP="00FE4060">
            <w:pPr>
              <w:pStyle w:val="ListParagraph"/>
              <w:ind w:left="-59"/>
              <w:jc w:val="center"/>
            </w:pPr>
            <w:r>
              <w:t>User</w:t>
            </w:r>
          </w:p>
          <w:p w14:paraId="4AB864A0" w14:textId="77777777" w:rsidR="00DA66C6" w:rsidRDefault="00DA66C6" w:rsidP="00FE4060">
            <w:pPr>
              <w:pStyle w:val="ListParagraph"/>
              <w:ind w:left="-59"/>
              <w:jc w:val="center"/>
            </w:pPr>
            <w:r>
              <w:t>Organization</w:t>
            </w:r>
          </w:p>
          <w:p w14:paraId="1EF92B1D" w14:textId="77777777" w:rsidR="00DA66C6" w:rsidRDefault="00DA66C6" w:rsidP="00FE4060">
            <w:pPr>
              <w:pStyle w:val="ListParagraph"/>
              <w:ind w:left="-59"/>
              <w:jc w:val="center"/>
            </w:pPr>
            <w:proofErr w:type="spellStart"/>
            <w:r>
              <w:t>ApplicationKey</w:t>
            </w:r>
            <w:proofErr w:type="spellEnd"/>
          </w:p>
          <w:p w14:paraId="57F7BAF8" w14:textId="77777777" w:rsidR="00DA66C6" w:rsidRDefault="00DA66C6" w:rsidP="00FE4060">
            <w:pPr>
              <w:pStyle w:val="ListParagraph"/>
              <w:ind w:left="-59"/>
              <w:jc w:val="center"/>
            </w:pPr>
            <w:proofErr w:type="spellStart"/>
            <w:r>
              <w:t>DirectoryService</w:t>
            </w:r>
            <w:proofErr w:type="spellEnd"/>
          </w:p>
          <w:p w14:paraId="55CCA837" w14:textId="77777777" w:rsidR="00DA66C6" w:rsidRDefault="00DA66C6" w:rsidP="00FE4060">
            <w:pPr>
              <w:pStyle w:val="ListParagraph"/>
              <w:ind w:left="-59"/>
              <w:jc w:val="center"/>
            </w:pPr>
            <w:r>
              <w:t>Authenticator</w:t>
            </w:r>
          </w:p>
          <w:p w14:paraId="275E23F1" w14:textId="77777777" w:rsidR="00DA66C6" w:rsidRDefault="00DA66C6" w:rsidP="00FE4060">
            <w:pPr>
              <w:pStyle w:val="ListParagraph"/>
              <w:ind w:left="-59"/>
              <w:jc w:val="center"/>
            </w:pPr>
            <w:proofErr w:type="spellStart"/>
            <w:r>
              <w:t>LocalizationTable</w:t>
            </w:r>
            <w:proofErr w:type="spellEnd"/>
          </w:p>
          <w:p w14:paraId="6195A5D9" w14:textId="77777777" w:rsidR="00DA66C6" w:rsidRDefault="00DA66C6" w:rsidP="00FE4060">
            <w:pPr>
              <w:pStyle w:val="ListParagraph"/>
              <w:ind w:left="-59"/>
              <w:jc w:val="center"/>
            </w:pPr>
            <w:r>
              <w:t>Resource</w:t>
            </w:r>
          </w:p>
          <w:p w14:paraId="61EF51DC" w14:textId="77777777" w:rsidR="00DA66C6" w:rsidRDefault="00DA66C6" w:rsidP="00FE4060">
            <w:pPr>
              <w:pStyle w:val="ListParagraph"/>
              <w:ind w:left="-59"/>
              <w:jc w:val="center"/>
            </w:pPr>
            <w:r>
              <w:t>Subsystem</w:t>
            </w:r>
          </w:p>
          <w:p w14:paraId="4C41E0E0" w14:textId="77777777" w:rsidR="001A5A07" w:rsidRPr="001A5A07" w:rsidRDefault="001A5A07" w:rsidP="00FE4060">
            <w:pPr>
              <w:pStyle w:val="ListParagraph"/>
              <w:ind w:left="-59"/>
              <w:jc w:val="center"/>
              <w:rPr>
                <w:b/>
              </w:rPr>
            </w:pPr>
            <w:r w:rsidRPr="001A5A07">
              <w:rPr>
                <w:b/>
              </w:rPr>
              <w:t>OR</w:t>
            </w:r>
          </w:p>
          <w:p w14:paraId="450852BE" w14:textId="5E460720" w:rsidR="001A5A07" w:rsidRDefault="001A5A07" w:rsidP="00FE4060">
            <w:pPr>
              <w:pStyle w:val="ListParagraph"/>
              <w:ind w:left="-59"/>
              <w:jc w:val="center"/>
            </w:pPr>
            <w:r>
              <w:t>Collection</w:t>
            </w:r>
          </w:p>
        </w:tc>
        <w:tc>
          <w:tcPr>
            <w:tcW w:w="4611" w:type="dxa"/>
          </w:tcPr>
          <w:p w14:paraId="6B5B25DA" w14:textId="77777777" w:rsidR="00DA66C6" w:rsidRDefault="00DA66C6" w:rsidP="00FE4060">
            <w:pPr>
              <w:pStyle w:val="ListParagraph"/>
              <w:ind w:left="0"/>
            </w:pPr>
            <w:r>
              <w:lastRenderedPageBreak/>
              <w:t>Entity type is required since you can have entities with the same name but of different types (</w:t>
            </w:r>
            <w:proofErr w:type="spellStart"/>
            <w:r>
              <w:t>eg</w:t>
            </w:r>
            <w:proofErr w:type="spellEnd"/>
            <w:r>
              <w:t xml:space="preserve">: you can have a </w:t>
            </w:r>
            <w:proofErr w:type="spellStart"/>
            <w:r>
              <w:t>MediaEntity</w:t>
            </w:r>
            <w:proofErr w:type="spellEnd"/>
            <w:r>
              <w:t xml:space="preserve"> with the same name as a Thing).</w:t>
            </w:r>
          </w:p>
          <w:p w14:paraId="35731E09" w14:textId="50EF6183" w:rsidR="00DA66C6" w:rsidRDefault="00224F8A" w:rsidP="00FE4060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C</w:t>
            </w:r>
            <w:r w:rsidR="00DA66C6" w:rsidRPr="00461BC8">
              <w:rPr>
                <w:b/>
              </w:rPr>
              <w:t>ase sensitive</w:t>
            </w:r>
            <w:r w:rsidR="00DA66C6">
              <w:rPr>
                <w:b/>
              </w:rPr>
              <w:t>.</w:t>
            </w:r>
          </w:p>
          <w:p w14:paraId="22C80C71" w14:textId="1664D604" w:rsidR="001A5A07" w:rsidRPr="00461BC8" w:rsidRDefault="001A5A07" w:rsidP="00FE4060">
            <w:pPr>
              <w:pStyle w:val="ListParagraph"/>
              <w:ind w:left="0"/>
              <w:rPr>
                <w:b/>
              </w:rPr>
            </w:pPr>
          </w:p>
        </w:tc>
      </w:tr>
      <w:tr w:rsidR="00DA66C6" w14:paraId="051A7D05" w14:textId="77777777" w:rsidTr="0088669A">
        <w:trPr>
          <w:trHeight w:val="413"/>
        </w:trPr>
        <w:tc>
          <w:tcPr>
            <w:tcW w:w="2440" w:type="dxa"/>
          </w:tcPr>
          <w:p w14:paraId="40F15D4B" w14:textId="77777777" w:rsidR="00DA66C6" w:rsidRDefault="00DA66C6" w:rsidP="00FE4060">
            <w:pPr>
              <w:pStyle w:val="ListParagraph"/>
              <w:ind w:left="0"/>
            </w:pPr>
            <w:r>
              <w:t>Operation</w:t>
            </w:r>
          </w:p>
        </w:tc>
        <w:tc>
          <w:tcPr>
            <w:tcW w:w="1260" w:type="dxa"/>
          </w:tcPr>
          <w:p w14:paraId="0694ED20" w14:textId="77777777" w:rsidR="00DA66C6" w:rsidRDefault="00DA66C6" w:rsidP="00FE4060">
            <w:pPr>
              <w:pStyle w:val="ListParagraph"/>
              <w:ind w:left="0"/>
            </w:pPr>
            <w:r>
              <w:t>STRING</w:t>
            </w:r>
          </w:p>
        </w:tc>
        <w:tc>
          <w:tcPr>
            <w:tcW w:w="2039" w:type="dxa"/>
          </w:tcPr>
          <w:p w14:paraId="1A59A72A" w14:textId="77777777" w:rsidR="00DA66C6" w:rsidRDefault="00DA66C6" w:rsidP="00FE4060">
            <w:pPr>
              <w:pStyle w:val="ListParagraph"/>
              <w:ind w:left="0"/>
              <w:jc w:val="center"/>
            </w:pPr>
            <w:r>
              <w:t>add</w:t>
            </w:r>
          </w:p>
          <w:p w14:paraId="7C6EB51F" w14:textId="77777777" w:rsidR="00DA66C6" w:rsidRDefault="00DA66C6" w:rsidP="00FE4060">
            <w:pPr>
              <w:pStyle w:val="ListParagraph"/>
              <w:ind w:left="0"/>
              <w:jc w:val="center"/>
            </w:pPr>
            <w:r>
              <w:t>remove</w:t>
            </w:r>
          </w:p>
        </w:tc>
        <w:tc>
          <w:tcPr>
            <w:tcW w:w="4611" w:type="dxa"/>
            <w:vAlign w:val="center"/>
          </w:tcPr>
          <w:p w14:paraId="3E274F50" w14:textId="742E986A" w:rsidR="00DA66C6" w:rsidRPr="00461BC8" w:rsidRDefault="00224F8A" w:rsidP="00F519B4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C</w:t>
            </w:r>
            <w:r w:rsidR="00DA66C6" w:rsidRPr="00461BC8">
              <w:rPr>
                <w:b/>
              </w:rPr>
              <w:t>ase insensitive.</w:t>
            </w:r>
          </w:p>
        </w:tc>
      </w:tr>
      <w:tr w:rsidR="003851FC" w14:paraId="55C783A2" w14:textId="77777777" w:rsidTr="00F519B4">
        <w:trPr>
          <w:trHeight w:val="253"/>
        </w:trPr>
        <w:tc>
          <w:tcPr>
            <w:tcW w:w="2440" w:type="dxa"/>
          </w:tcPr>
          <w:p w14:paraId="7A7BD2DB" w14:textId="357ABF2D" w:rsidR="003851FC" w:rsidRDefault="003851FC" w:rsidP="00FE4060">
            <w:pPr>
              <w:pStyle w:val="ListParagraph"/>
              <w:ind w:left="0"/>
            </w:pPr>
            <w:proofErr w:type="spellStart"/>
            <w:r>
              <w:t>PermissionType</w:t>
            </w:r>
            <w:proofErr w:type="spellEnd"/>
          </w:p>
        </w:tc>
        <w:tc>
          <w:tcPr>
            <w:tcW w:w="1260" w:type="dxa"/>
          </w:tcPr>
          <w:p w14:paraId="7B55026F" w14:textId="46BFE494" w:rsidR="003851FC" w:rsidRDefault="00AF49AA" w:rsidP="00FE4060">
            <w:pPr>
              <w:pStyle w:val="ListParagraph"/>
              <w:ind w:left="0"/>
            </w:pPr>
            <w:r>
              <w:t>STRING</w:t>
            </w:r>
          </w:p>
        </w:tc>
        <w:tc>
          <w:tcPr>
            <w:tcW w:w="2039" w:type="dxa"/>
          </w:tcPr>
          <w:p w14:paraId="48E267B2" w14:textId="4D2B6279" w:rsidR="003851FC" w:rsidRDefault="006C3717" w:rsidP="00FE4060">
            <w:pPr>
              <w:pStyle w:val="ListParagraph"/>
              <w:ind w:left="0"/>
              <w:jc w:val="center"/>
            </w:pPr>
            <w:proofErr w:type="spellStart"/>
            <w:r>
              <w:t>p</w:t>
            </w:r>
            <w:r w:rsidR="00A404ED">
              <w:t>ropertyread</w:t>
            </w:r>
            <w:proofErr w:type="spellEnd"/>
          </w:p>
          <w:p w14:paraId="7FE4329E" w14:textId="3AD30DA8" w:rsidR="00A404ED" w:rsidRDefault="006C3717" w:rsidP="00FE4060">
            <w:pPr>
              <w:pStyle w:val="ListParagraph"/>
              <w:ind w:left="0"/>
              <w:jc w:val="center"/>
            </w:pPr>
            <w:proofErr w:type="spellStart"/>
            <w:r>
              <w:t>s</w:t>
            </w:r>
            <w:r w:rsidR="00A404ED">
              <w:t>erviceinvoke</w:t>
            </w:r>
            <w:proofErr w:type="spellEnd"/>
          </w:p>
          <w:p w14:paraId="13B56032" w14:textId="0AFE3FE2" w:rsidR="00A404ED" w:rsidRDefault="006C3717" w:rsidP="00FE4060">
            <w:pPr>
              <w:pStyle w:val="ListParagraph"/>
              <w:ind w:left="0"/>
              <w:jc w:val="center"/>
            </w:pPr>
            <w:proofErr w:type="spellStart"/>
            <w:r>
              <w:t>propertywrite</w:t>
            </w:r>
            <w:proofErr w:type="spellEnd"/>
          </w:p>
          <w:p w14:paraId="269AB9AC" w14:textId="44628693" w:rsidR="006C3717" w:rsidRDefault="006C3717" w:rsidP="00FE4060">
            <w:pPr>
              <w:pStyle w:val="ListParagraph"/>
              <w:ind w:left="0"/>
              <w:jc w:val="center"/>
            </w:pPr>
            <w:proofErr w:type="spellStart"/>
            <w:r>
              <w:t>eventinvoke</w:t>
            </w:r>
            <w:proofErr w:type="spellEnd"/>
          </w:p>
          <w:p w14:paraId="074B454D" w14:textId="1E96679E" w:rsidR="006C3717" w:rsidRDefault="006C3717" w:rsidP="00FE4060">
            <w:pPr>
              <w:pStyle w:val="ListParagraph"/>
              <w:ind w:left="0"/>
              <w:jc w:val="center"/>
            </w:pPr>
            <w:proofErr w:type="spellStart"/>
            <w:r>
              <w:t>eventsubscribe</w:t>
            </w:r>
            <w:proofErr w:type="spellEnd"/>
          </w:p>
        </w:tc>
        <w:tc>
          <w:tcPr>
            <w:tcW w:w="4611" w:type="dxa"/>
            <w:vAlign w:val="center"/>
          </w:tcPr>
          <w:p w14:paraId="06117D8D" w14:textId="3F8A62D3" w:rsidR="003851FC" w:rsidRDefault="006C3717" w:rsidP="00F519B4">
            <w:pPr>
              <w:pStyle w:val="ListParagraph"/>
              <w:ind w:left="0"/>
            </w:pPr>
            <w:r w:rsidRPr="006C3717">
              <w:t xml:space="preserve">This is </w:t>
            </w:r>
            <w:r>
              <w:t>the permission type</w:t>
            </w:r>
            <w:r w:rsidR="0070661C">
              <w:t xml:space="preserve">. </w:t>
            </w:r>
            <w:r w:rsidR="004A36DC">
              <w:t>To</w:t>
            </w:r>
            <w:r w:rsidR="0070661C">
              <w:t xml:space="preserve"> set multiple permission types for the same entity you need to add multiple rows</w:t>
            </w:r>
            <w:r w:rsidR="00DE39FA">
              <w:t>.</w:t>
            </w:r>
          </w:p>
          <w:p w14:paraId="6DAE60E1" w14:textId="40CF5A2D" w:rsidR="00DE39FA" w:rsidRPr="00DE39FA" w:rsidRDefault="00224F8A" w:rsidP="00F519B4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C</w:t>
            </w:r>
            <w:r w:rsidR="00DE39FA" w:rsidRPr="00DE39FA">
              <w:rPr>
                <w:b/>
              </w:rPr>
              <w:t>ase insensitive.</w:t>
            </w:r>
          </w:p>
        </w:tc>
      </w:tr>
      <w:tr w:rsidR="003851FC" w14:paraId="617216AA" w14:textId="77777777" w:rsidTr="00F519B4">
        <w:trPr>
          <w:trHeight w:val="253"/>
        </w:trPr>
        <w:tc>
          <w:tcPr>
            <w:tcW w:w="2440" w:type="dxa"/>
          </w:tcPr>
          <w:p w14:paraId="2D45C779" w14:textId="3231F2B1" w:rsidR="003851FC" w:rsidRDefault="0070661C" w:rsidP="00FE4060">
            <w:pPr>
              <w:pStyle w:val="ListParagraph"/>
              <w:ind w:left="0"/>
            </w:pPr>
            <w:r>
              <w:t>User</w:t>
            </w:r>
          </w:p>
        </w:tc>
        <w:tc>
          <w:tcPr>
            <w:tcW w:w="1260" w:type="dxa"/>
          </w:tcPr>
          <w:p w14:paraId="690244EC" w14:textId="2A57C348" w:rsidR="003851FC" w:rsidRDefault="0070661C" w:rsidP="00FE4060">
            <w:pPr>
              <w:pStyle w:val="ListParagraph"/>
              <w:ind w:left="0"/>
            </w:pPr>
            <w:r>
              <w:t>STRING</w:t>
            </w:r>
          </w:p>
        </w:tc>
        <w:tc>
          <w:tcPr>
            <w:tcW w:w="2039" w:type="dxa"/>
          </w:tcPr>
          <w:p w14:paraId="171B0085" w14:textId="693D3B67" w:rsidR="003851FC" w:rsidRDefault="0070661C" w:rsidP="00FE4060">
            <w:pPr>
              <w:pStyle w:val="ListParagraph"/>
              <w:ind w:left="0"/>
              <w:jc w:val="center"/>
            </w:pPr>
            <w:r>
              <w:t xml:space="preserve">Any </w:t>
            </w:r>
            <w:r w:rsidR="00CA06FC">
              <w:t>string</w:t>
            </w:r>
          </w:p>
        </w:tc>
        <w:tc>
          <w:tcPr>
            <w:tcW w:w="4611" w:type="dxa"/>
            <w:vAlign w:val="center"/>
          </w:tcPr>
          <w:p w14:paraId="1D18F55A" w14:textId="77777777" w:rsidR="003851FC" w:rsidRDefault="008F47D6" w:rsidP="00F519B4">
            <w:pPr>
              <w:pStyle w:val="ListParagraph"/>
              <w:ind w:left="0"/>
            </w:pPr>
            <w:r w:rsidRPr="008F47D6">
              <w:t xml:space="preserve">Must be </w:t>
            </w:r>
            <w:r w:rsidR="00DE39FA">
              <w:t>a valid User or Group.</w:t>
            </w:r>
          </w:p>
          <w:p w14:paraId="01EFA3F8" w14:textId="7A6BE94D" w:rsidR="00DE39FA" w:rsidRPr="0021274D" w:rsidRDefault="00224F8A" w:rsidP="00F519B4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C</w:t>
            </w:r>
            <w:r w:rsidR="0021274D" w:rsidRPr="0021274D">
              <w:rPr>
                <w:b/>
              </w:rPr>
              <w:t>ase sensitive.</w:t>
            </w:r>
          </w:p>
        </w:tc>
      </w:tr>
      <w:tr w:rsidR="003851FC" w14:paraId="40A5CCAB" w14:textId="77777777" w:rsidTr="00F519B4">
        <w:trPr>
          <w:trHeight w:val="253"/>
        </w:trPr>
        <w:tc>
          <w:tcPr>
            <w:tcW w:w="2440" w:type="dxa"/>
          </w:tcPr>
          <w:p w14:paraId="4803B7CC" w14:textId="628034B7" w:rsidR="003851FC" w:rsidRDefault="00DE39FA" w:rsidP="00FE4060">
            <w:pPr>
              <w:pStyle w:val="ListParagraph"/>
              <w:ind w:left="0"/>
            </w:pPr>
            <w:proofErr w:type="spellStart"/>
            <w:r>
              <w:t>UserType</w:t>
            </w:r>
            <w:proofErr w:type="spellEnd"/>
          </w:p>
        </w:tc>
        <w:tc>
          <w:tcPr>
            <w:tcW w:w="1260" w:type="dxa"/>
          </w:tcPr>
          <w:p w14:paraId="51AEF51C" w14:textId="7E5AA9B5" w:rsidR="003851FC" w:rsidRDefault="00DE39FA" w:rsidP="00FE4060">
            <w:pPr>
              <w:pStyle w:val="ListParagraph"/>
              <w:ind w:left="0"/>
            </w:pPr>
            <w:r>
              <w:t>STRING</w:t>
            </w:r>
          </w:p>
        </w:tc>
        <w:tc>
          <w:tcPr>
            <w:tcW w:w="2039" w:type="dxa"/>
          </w:tcPr>
          <w:p w14:paraId="0F3B7681" w14:textId="1FB488E5" w:rsidR="003851FC" w:rsidRDefault="00DE39FA" w:rsidP="00FE4060">
            <w:pPr>
              <w:pStyle w:val="ListParagraph"/>
              <w:ind w:left="0"/>
              <w:jc w:val="center"/>
            </w:pPr>
            <w:r>
              <w:t>user</w:t>
            </w:r>
          </w:p>
          <w:p w14:paraId="3FFE1182" w14:textId="615FE4C5" w:rsidR="00DE39FA" w:rsidRDefault="00DE39FA" w:rsidP="00FE4060">
            <w:pPr>
              <w:pStyle w:val="ListParagraph"/>
              <w:ind w:left="0"/>
              <w:jc w:val="center"/>
            </w:pPr>
            <w:r>
              <w:t>group</w:t>
            </w:r>
          </w:p>
        </w:tc>
        <w:tc>
          <w:tcPr>
            <w:tcW w:w="4611" w:type="dxa"/>
            <w:vAlign w:val="center"/>
          </w:tcPr>
          <w:p w14:paraId="10F27601" w14:textId="400B6816" w:rsidR="003851FC" w:rsidRPr="00461BC8" w:rsidRDefault="00224F8A" w:rsidP="00F519B4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C</w:t>
            </w:r>
            <w:r w:rsidR="004F446A">
              <w:rPr>
                <w:b/>
              </w:rPr>
              <w:t>ase</w:t>
            </w:r>
            <w:r w:rsidR="001C3E46">
              <w:rPr>
                <w:b/>
              </w:rPr>
              <w:t xml:space="preserve"> insensitive.</w:t>
            </w:r>
          </w:p>
        </w:tc>
      </w:tr>
      <w:tr w:rsidR="003851FC" w14:paraId="3B5DCCD2" w14:textId="77777777" w:rsidTr="00FE4060">
        <w:trPr>
          <w:trHeight w:val="253"/>
        </w:trPr>
        <w:tc>
          <w:tcPr>
            <w:tcW w:w="2440" w:type="dxa"/>
          </w:tcPr>
          <w:p w14:paraId="13F7B30B" w14:textId="1589701D" w:rsidR="003851FC" w:rsidRDefault="001C3E46" w:rsidP="00FE4060">
            <w:pPr>
              <w:pStyle w:val="ListParagraph"/>
              <w:ind w:left="0"/>
            </w:pPr>
            <w:r>
              <w:t>Allow</w:t>
            </w:r>
          </w:p>
        </w:tc>
        <w:tc>
          <w:tcPr>
            <w:tcW w:w="1260" w:type="dxa"/>
          </w:tcPr>
          <w:p w14:paraId="209C572F" w14:textId="41956725" w:rsidR="003851FC" w:rsidRDefault="001C3E46" w:rsidP="00FE4060">
            <w:pPr>
              <w:pStyle w:val="ListParagraph"/>
              <w:ind w:left="0"/>
            </w:pPr>
            <w:r>
              <w:t>BOOLEAN</w:t>
            </w:r>
          </w:p>
        </w:tc>
        <w:tc>
          <w:tcPr>
            <w:tcW w:w="2039" w:type="dxa"/>
          </w:tcPr>
          <w:p w14:paraId="28C963AB" w14:textId="2492B0F0" w:rsidR="001C3E46" w:rsidRDefault="001C3E46" w:rsidP="001C3E46">
            <w:pPr>
              <w:pStyle w:val="ListParagraph"/>
              <w:ind w:left="0"/>
              <w:jc w:val="center"/>
            </w:pPr>
            <w:r>
              <w:t xml:space="preserve">True/False </w:t>
            </w:r>
          </w:p>
        </w:tc>
        <w:tc>
          <w:tcPr>
            <w:tcW w:w="4611" w:type="dxa"/>
          </w:tcPr>
          <w:p w14:paraId="5101566F" w14:textId="73B38577" w:rsidR="003851FC" w:rsidRPr="001C3E46" w:rsidRDefault="001C3E46" w:rsidP="00FE4060">
            <w:pPr>
              <w:pStyle w:val="ListParagraph"/>
              <w:ind w:left="0"/>
            </w:pPr>
            <w:r w:rsidRPr="001C3E46">
              <w:t>This determines if access will be allowed or forbidden for that specific resource.</w:t>
            </w:r>
          </w:p>
        </w:tc>
      </w:tr>
      <w:tr w:rsidR="003851FC" w14:paraId="2B830D90" w14:textId="77777777" w:rsidTr="00FE4060">
        <w:trPr>
          <w:trHeight w:val="253"/>
        </w:trPr>
        <w:tc>
          <w:tcPr>
            <w:tcW w:w="2440" w:type="dxa"/>
          </w:tcPr>
          <w:p w14:paraId="45DB3997" w14:textId="4E93BA48" w:rsidR="003851FC" w:rsidRDefault="00AE3111" w:rsidP="00FE4060">
            <w:pPr>
              <w:pStyle w:val="ListParagraph"/>
              <w:ind w:left="0"/>
            </w:pPr>
            <w:r>
              <w:t>Resource</w:t>
            </w:r>
          </w:p>
        </w:tc>
        <w:tc>
          <w:tcPr>
            <w:tcW w:w="1260" w:type="dxa"/>
          </w:tcPr>
          <w:p w14:paraId="063D3CD0" w14:textId="0F90EFFF" w:rsidR="003851FC" w:rsidRDefault="00AE3111" w:rsidP="00FE4060">
            <w:pPr>
              <w:pStyle w:val="ListParagraph"/>
              <w:ind w:left="0"/>
            </w:pPr>
            <w:r>
              <w:t>STRING</w:t>
            </w:r>
          </w:p>
        </w:tc>
        <w:tc>
          <w:tcPr>
            <w:tcW w:w="2039" w:type="dxa"/>
          </w:tcPr>
          <w:p w14:paraId="76529AB3" w14:textId="4FDD6F65" w:rsidR="003851FC" w:rsidRDefault="00AE3111" w:rsidP="00FE4060">
            <w:pPr>
              <w:pStyle w:val="ListParagraph"/>
              <w:ind w:left="0"/>
              <w:jc w:val="center"/>
            </w:pPr>
            <w:r>
              <w:t>Any string</w:t>
            </w:r>
          </w:p>
        </w:tc>
        <w:tc>
          <w:tcPr>
            <w:tcW w:w="4611" w:type="dxa"/>
          </w:tcPr>
          <w:p w14:paraId="6A40710B" w14:textId="2EE740AD" w:rsidR="003851FC" w:rsidRDefault="006F431C" w:rsidP="00FE4060">
            <w:pPr>
              <w:pStyle w:val="ListParagraph"/>
              <w:ind w:left="0"/>
            </w:pPr>
            <w:r w:rsidRPr="006F431C">
              <w:t>Must be a valid service or property name.</w:t>
            </w:r>
          </w:p>
          <w:p w14:paraId="78A90689" w14:textId="6143A2B7" w:rsidR="00E90168" w:rsidRDefault="00DF57C4" w:rsidP="00FE4060">
            <w:pPr>
              <w:pStyle w:val="ListParagraph"/>
              <w:ind w:left="0"/>
            </w:pPr>
            <w:r w:rsidRPr="00DF57C4">
              <w:rPr>
                <w:b/>
              </w:rPr>
              <w:t>In case of collections, this field must be set to *</w:t>
            </w:r>
            <w:r>
              <w:t>.</w:t>
            </w:r>
          </w:p>
          <w:p w14:paraId="5A05CC7F" w14:textId="22533568" w:rsidR="006F431C" w:rsidRPr="006F431C" w:rsidRDefault="00224F8A" w:rsidP="00FE4060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C</w:t>
            </w:r>
            <w:r w:rsidR="006F431C" w:rsidRPr="006F431C">
              <w:rPr>
                <w:b/>
              </w:rPr>
              <w:t>ase sensitive.</w:t>
            </w:r>
          </w:p>
        </w:tc>
      </w:tr>
    </w:tbl>
    <w:p w14:paraId="12BEF58D" w14:textId="12D3B469" w:rsidR="004C1D5B" w:rsidRPr="0088669A" w:rsidRDefault="004C1D5B" w:rsidP="004C1D5B">
      <w:pPr>
        <w:jc w:val="both"/>
        <w:rPr>
          <w:sz w:val="8"/>
        </w:rPr>
      </w:pPr>
    </w:p>
    <w:p w14:paraId="0FD54C7E" w14:textId="147B8985" w:rsidR="009B1D58" w:rsidRPr="004C1D5B" w:rsidRDefault="009B1D58" w:rsidP="009B1D58">
      <w:pPr>
        <w:pStyle w:val="ListParagraph"/>
        <w:numPr>
          <w:ilvl w:val="0"/>
          <w:numId w:val="10"/>
        </w:numPr>
        <w:jc w:val="both"/>
      </w:pPr>
      <w:r>
        <w:t xml:space="preserve">Execute the </w:t>
      </w:r>
      <w:proofErr w:type="spellStart"/>
      <w:r w:rsidRPr="009B1D58">
        <w:t>SetRunTimePermissions</w:t>
      </w:r>
      <w:proofErr w:type="spellEnd"/>
      <w:r>
        <w:t xml:space="preserve"> service from the </w:t>
      </w:r>
      <w:proofErr w:type="spellStart"/>
      <w:proofErr w:type="gramStart"/>
      <w:r w:rsidRPr="009B1D58">
        <w:rPr>
          <w:rFonts w:ascii="Arial" w:hAnsi="Arial" w:cs="Arial"/>
          <w:color w:val="212529"/>
          <w:sz w:val="18"/>
          <w:szCs w:val="18"/>
          <w:shd w:val="clear" w:color="auto" w:fill="FFFFFF"/>
        </w:rPr>
        <w:t>GitBackup.VisibilityAndPermissionSettings.Thing</w:t>
      </w:r>
      <w:proofErr w:type="spellEnd"/>
      <w:proofErr w:type="gramEnd"/>
      <w:r w:rsidRPr="009B1D58">
        <w:rPr>
          <w:rFonts w:ascii="Arial" w:hAnsi="Arial" w:cs="Arial"/>
          <w:color w:val="212529"/>
          <w:sz w:val="18"/>
          <w:szCs w:val="18"/>
          <w:shd w:val="clear" w:color="auto" w:fill="FFFFFF"/>
        </w:rPr>
        <w:t xml:space="preserve">. </w:t>
      </w:r>
      <w:r>
        <w:rPr>
          <w:rFonts w:ascii="Arial" w:hAnsi="Arial" w:cs="Arial"/>
          <w:color w:val="212529"/>
          <w:sz w:val="18"/>
          <w:szCs w:val="18"/>
          <w:shd w:val="clear" w:color="auto" w:fill="FFFFFF"/>
        </w:rPr>
        <w:t>Input the</w:t>
      </w:r>
      <w:r w:rsidRPr="009B1D58">
        <w:rPr>
          <w:rFonts w:ascii="Arial" w:hAnsi="Arial" w:cs="Arial"/>
          <w:color w:val="212529"/>
          <w:sz w:val="18"/>
          <w:szCs w:val="18"/>
          <w:shd w:val="clear" w:color="auto" w:fill="FFFFFF"/>
        </w:rPr>
        <w:t xml:space="preserve"> Version as a parameter, and the operations associated with that version will be executed.</w:t>
      </w:r>
    </w:p>
    <w:p w14:paraId="5EBCE620" w14:textId="19DE8617" w:rsidR="009B1D58" w:rsidRDefault="00DF57C4" w:rsidP="004C1D5B">
      <w:pPr>
        <w:jc w:val="both"/>
      </w:pPr>
      <w:r>
        <w:t>An example for filling up this table is shown below:</w:t>
      </w:r>
    </w:p>
    <w:p w14:paraId="08CAD52F" w14:textId="3AFDFD70" w:rsidR="00DF57C4" w:rsidRDefault="0088669A" w:rsidP="004C1D5B">
      <w:pPr>
        <w:jc w:val="both"/>
      </w:pPr>
      <w:r>
        <w:rPr>
          <w:noProof/>
        </w:rPr>
        <w:drawing>
          <wp:inline distT="0" distB="0" distL="0" distR="0" wp14:anchorId="4C52F6C3" wp14:editId="2C8FB251">
            <wp:extent cx="5591175" cy="213073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7293" cy="214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81C9" w14:textId="71AFDC86" w:rsidR="004A36DC" w:rsidRDefault="004A36DC" w:rsidP="004C1D5B">
      <w:pPr>
        <w:jc w:val="both"/>
      </w:pPr>
    </w:p>
    <w:p w14:paraId="02ABFF16" w14:textId="64257108" w:rsidR="004A36DC" w:rsidRDefault="001F7183" w:rsidP="004C1D5B">
      <w:pPr>
        <w:jc w:val="both"/>
      </w:pPr>
      <w:r>
        <w:rPr>
          <w:b/>
        </w:rPr>
        <w:t>Managing</w:t>
      </w:r>
      <w:r w:rsidRPr="00B81507">
        <w:rPr>
          <w:b/>
        </w:rPr>
        <w:t xml:space="preserve"> </w:t>
      </w:r>
      <w:proofErr w:type="spellStart"/>
      <w:r>
        <w:rPr>
          <w:b/>
        </w:rPr>
        <w:t>DesignTime</w:t>
      </w:r>
      <w:proofErr w:type="spellEnd"/>
      <w:r>
        <w:rPr>
          <w:b/>
        </w:rPr>
        <w:t xml:space="preserve"> Permissions</w:t>
      </w:r>
    </w:p>
    <w:p w14:paraId="28068CDA" w14:textId="2DD0CE3A" w:rsidR="004A36DC" w:rsidRDefault="004A36DC" w:rsidP="004C1D5B">
      <w:pPr>
        <w:jc w:val="both"/>
      </w:pPr>
    </w:p>
    <w:p w14:paraId="740148F5" w14:textId="0462C0B6" w:rsidR="001F7183" w:rsidRDefault="001F7183" w:rsidP="001F7183">
      <w:pPr>
        <w:pStyle w:val="ListParagraph"/>
        <w:numPr>
          <w:ilvl w:val="0"/>
          <w:numId w:val="12"/>
        </w:numPr>
        <w:jc w:val="both"/>
      </w:pPr>
      <w:r>
        <w:t xml:space="preserve">Setup </w:t>
      </w:r>
      <w:proofErr w:type="spellStart"/>
      <w:r>
        <w:t>DesignTime</w:t>
      </w:r>
      <w:proofErr w:type="spellEnd"/>
      <w:r>
        <w:t xml:space="preserve"> Permissions operations:</w:t>
      </w:r>
    </w:p>
    <w:p w14:paraId="7058D5FD" w14:textId="5A7CB587" w:rsidR="001F7183" w:rsidRDefault="001F7183" w:rsidP="001F7183">
      <w:r>
        <w:t xml:space="preserve">Access the </w:t>
      </w:r>
      <w:proofErr w:type="spellStart"/>
      <w:proofErr w:type="gramStart"/>
      <w:r w:rsidRPr="003F0886">
        <w:t>GitBackup.</w:t>
      </w:r>
      <w:r>
        <w:t>Design</w:t>
      </w:r>
      <w:r w:rsidRPr="003F0886">
        <w:t>TimePermission.DT</w:t>
      </w:r>
      <w:proofErr w:type="spellEnd"/>
      <w:proofErr w:type="gramEnd"/>
      <w:r>
        <w:t>, and use the Mashup section to add rows in this table.</w:t>
      </w:r>
    </w:p>
    <w:p w14:paraId="3E84609C" w14:textId="2E77727A" w:rsidR="004A36DC" w:rsidRDefault="004A36DC" w:rsidP="004C1D5B">
      <w:pPr>
        <w:jc w:val="both"/>
      </w:pPr>
    </w:p>
    <w:tbl>
      <w:tblPr>
        <w:tblStyle w:val="TableGrid"/>
        <w:tblW w:w="10350" w:type="dxa"/>
        <w:tblInd w:w="-455" w:type="dxa"/>
        <w:tblLook w:val="04A0" w:firstRow="1" w:lastRow="0" w:firstColumn="1" w:lastColumn="0" w:noHBand="0" w:noVBand="1"/>
      </w:tblPr>
      <w:tblGrid>
        <w:gridCol w:w="2438"/>
        <w:gridCol w:w="1268"/>
        <w:gridCol w:w="2039"/>
        <w:gridCol w:w="4605"/>
      </w:tblGrid>
      <w:tr w:rsidR="002A365D" w14:paraId="78A0CA7B" w14:textId="77777777" w:rsidTr="00A93F9A">
        <w:trPr>
          <w:trHeight w:val="253"/>
        </w:trPr>
        <w:tc>
          <w:tcPr>
            <w:tcW w:w="2438" w:type="dxa"/>
            <w:vAlign w:val="center"/>
          </w:tcPr>
          <w:p w14:paraId="624B1648" w14:textId="77777777" w:rsidR="002A365D" w:rsidRPr="00E16A31" w:rsidRDefault="002A365D" w:rsidP="00FE4060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Field</w:t>
            </w:r>
          </w:p>
        </w:tc>
        <w:tc>
          <w:tcPr>
            <w:tcW w:w="1268" w:type="dxa"/>
            <w:vAlign w:val="center"/>
          </w:tcPr>
          <w:p w14:paraId="75A2A0DE" w14:textId="77777777" w:rsidR="002A365D" w:rsidRPr="00E16A31" w:rsidRDefault="002A365D" w:rsidP="00FE4060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039" w:type="dxa"/>
          </w:tcPr>
          <w:p w14:paraId="7B02673F" w14:textId="77777777" w:rsidR="002A365D" w:rsidRPr="00E16A31" w:rsidRDefault="002A365D" w:rsidP="00FE4060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b/>
              </w:rPr>
              <w:t>Possible Values</w:t>
            </w:r>
          </w:p>
        </w:tc>
        <w:tc>
          <w:tcPr>
            <w:tcW w:w="4605" w:type="dxa"/>
            <w:vAlign w:val="center"/>
          </w:tcPr>
          <w:p w14:paraId="263FCCCE" w14:textId="77777777" w:rsidR="002A365D" w:rsidRPr="00E16A31" w:rsidRDefault="002A365D" w:rsidP="00FE4060">
            <w:pPr>
              <w:pStyle w:val="ListParagraph"/>
              <w:ind w:left="0"/>
              <w:jc w:val="center"/>
              <w:rPr>
                <w:b/>
              </w:rPr>
            </w:pPr>
            <w:r w:rsidRPr="00E16A31">
              <w:rPr>
                <w:b/>
              </w:rPr>
              <w:t>Description</w:t>
            </w:r>
          </w:p>
        </w:tc>
      </w:tr>
      <w:tr w:rsidR="002A365D" w14:paraId="2473D6BF" w14:textId="77777777" w:rsidTr="00A93F9A">
        <w:trPr>
          <w:trHeight w:val="253"/>
        </w:trPr>
        <w:tc>
          <w:tcPr>
            <w:tcW w:w="2438" w:type="dxa"/>
          </w:tcPr>
          <w:p w14:paraId="4B84D41C" w14:textId="77777777" w:rsidR="002A365D" w:rsidRDefault="002A365D" w:rsidP="00FE4060">
            <w:pPr>
              <w:pStyle w:val="ListParagraph"/>
              <w:ind w:left="0"/>
            </w:pPr>
            <w:r>
              <w:t>Version</w:t>
            </w:r>
          </w:p>
        </w:tc>
        <w:tc>
          <w:tcPr>
            <w:tcW w:w="1268" w:type="dxa"/>
          </w:tcPr>
          <w:p w14:paraId="41CA00BA" w14:textId="77777777" w:rsidR="002A365D" w:rsidRDefault="002A365D" w:rsidP="00FE4060">
            <w:pPr>
              <w:pStyle w:val="ListParagraph"/>
              <w:ind w:left="0"/>
            </w:pPr>
            <w:r>
              <w:t>STRING</w:t>
            </w:r>
          </w:p>
        </w:tc>
        <w:tc>
          <w:tcPr>
            <w:tcW w:w="2039" w:type="dxa"/>
          </w:tcPr>
          <w:p w14:paraId="7D8AAF24" w14:textId="77777777" w:rsidR="002A365D" w:rsidRDefault="002A365D" w:rsidP="00FE4060">
            <w:pPr>
              <w:pStyle w:val="ListParagraph"/>
              <w:ind w:left="0"/>
              <w:jc w:val="center"/>
            </w:pPr>
            <w:r>
              <w:t>Any string</w:t>
            </w:r>
          </w:p>
        </w:tc>
        <w:tc>
          <w:tcPr>
            <w:tcW w:w="4605" w:type="dxa"/>
          </w:tcPr>
          <w:p w14:paraId="4C6DF489" w14:textId="77777777" w:rsidR="002A365D" w:rsidRDefault="002A365D" w:rsidP="00FE4060">
            <w:pPr>
              <w:pStyle w:val="ListParagraph"/>
              <w:ind w:left="0"/>
            </w:pPr>
            <w:r>
              <w:t>This can be any string that represents the application version for which you want to setup the instance, usually 1.0/1.1 and so on. The table should store all the visibility operations for each application version.</w:t>
            </w:r>
          </w:p>
          <w:p w14:paraId="314AFA5F" w14:textId="77777777" w:rsidR="002A365D" w:rsidRDefault="002A365D" w:rsidP="00FE4060">
            <w:pPr>
              <w:pStyle w:val="ListParagraph"/>
              <w:ind w:left="0"/>
            </w:pPr>
            <w:r>
              <w:t xml:space="preserve">The version is the only parameter of the </w:t>
            </w:r>
            <w:proofErr w:type="spellStart"/>
            <w:r>
              <w:t>SetVisibility</w:t>
            </w:r>
            <w:proofErr w:type="spellEnd"/>
            <w:r>
              <w:t xml:space="preserve"> service.</w:t>
            </w:r>
          </w:p>
        </w:tc>
      </w:tr>
      <w:tr w:rsidR="002A365D" w14:paraId="1F5F1EA9" w14:textId="77777777" w:rsidTr="00A93F9A">
        <w:trPr>
          <w:trHeight w:val="253"/>
        </w:trPr>
        <w:tc>
          <w:tcPr>
            <w:tcW w:w="2438" w:type="dxa"/>
          </w:tcPr>
          <w:p w14:paraId="0B0214C3" w14:textId="77777777" w:rsidR="002A365D" w:rsidRDefault="002A365D" w:rsidP="00FE4060">
            <w:pPr>
              <w:pStyle w:val="ListParagraph"/>
              <w:ind w:left="0"/>
            </w:pPr>
            <w:proofErr w:type="spellStart"/>
            <w:r>
              <w:t>EntityName</w:t>
            </w:r>
            <w:proofErr w:type="spellEnd"/>
          </w:p>
        </w:tc>
        <w:tc>
          <w:tcPr>
            <w:tcW w:w="1268" w:type="dxa"/>
          </w:tcPr>
          <w:p w14:paraId="69E3393B" w14:textId="77777777" w:rsidR="002A365D" w:rsidRDefault="002A365D" w:rsidP="00FE4060">
            <w:pPr>
              <w:pStyle w:val="ListParagraph"/>
              <w:ind w:left="0"/>
            </w:pPr>
            <w:r>
              <w:t>STRING</w:t>
            </w:r>
          </w:p>
        </w:tc>
        <w:tc>
          <w:tcPr>
            <w:tcW w:w="2039" w:type="dxa"/>
          </w:tcPr>
          <w:p w14:paraId="4D1775B5" w14:textId="77777777" w:rsidR="002A365D" w:rsidRDefault="002A365D" w:rsidP="00FE4060">
            <w:pPr>
              <w:pStyle w:val="ListParagraph"/>
              <w:ind w:left="0"/>
              <w:jc w:val="center"/>
            </w:pPr>
            <w:r>
              <w:t>Any string</w:t>
            </w:r>
          </w:p>
          <w:p w14:paraId="180B8277" w14:textId="77777777" w:rsidR="002A365D" w:rsidRPr="005B3F7F" w:rsidRDefault="002A365D" w:rsidP="00FE4060">
            <w:pPr>
              <w:pStyle w:val="ListParagraph"/>
              <w:ind w:left="0"/>
              <w:jc w:val="center"/>
              <w:rPr>
                <w:b/>
              </w:rPr>
            </w:pPr>
            <w:r w:rsidRPr="005B3F7F">
              <w:rPr>
                <w:b/>
              </w:rPr>
              <w:t>OR</w:t>
            </w:r>
          </w:p>
          <w:p w14:paraId="0C98BD51" w14:textId="77777777" w:rsidR="002A365D" w:rsidRDefault="002A365D" w:rsidP="00FE4060">
            <w:pPr>
              <w:pStyle w:val="ListParagraph"/>
              <w:ind w:left="0"/>
              <w:jc w:val="center"/>
            </w:pPr>
            <w:r w:rsidRPr="005B3F7F">
              <w:rPr>
                <w:b/>
              </w:rPr>
              <w:t xml:space="preserve">If </w:t>
            </w:r>
            <w:proofErr w:type="spellStart"/>
            <w:r w:rsidRPr="005B3F7F">
              <w:rPr>
                <w:b/>
              </w:rPr>
              <w:t>EntityType</w:t>
            </w:r>
            <w:proofErr w:type="spellEnd"/>
            <w:r w:rsidRPr="005B3F7F">
              <w:rPr>
                <w:b/>
              </w:rPr>
              <w:t xml:space="preserve"> is Collection</w:t>
            </w:r>
            <w:r>
              <w:t xml:space="preserve"> </w:t>
            </w:r>
            <w:r w:rsidRPr="003851FC">
              <w:rPr>
                <w:b/>
              </w:rPr>
              <w:t>only the following values</w:t>
            </w:r>
            <w:r>
              <w:t>:</w:t>
            </w:r>
          </w:p>
          <w:p w14:paraId="5AA374BC" w14:textId="77777777" w:rsidR="002A365D" w:rsidRDefault="002A365D" w:rsidP="00FE4060">
            <w:pPr>
              <w:pStyle w:val="ListParagraph"/>
              <w:ind w:left="-59"/>
              <w:jc w:val="center"/>
            </w:pPr>
            <w:r>
              <w:t>things</w:t>
            </w:r>
          </w:p>
          <w:p w14:paraId="4BC245DC" w14:textId="77777777" w:rsidR="002A365D" w:rsidRDefault="002A365D" w:rsidP="00FE4060">
            <w:pPr>
              <w:pStyle w:val="ListParagraph"/>
              <w:ind w:left="-59"/>
              <w:jc w:val="center"/>
            </w:pPr>
            <w:proofErr w:type="spellStart"/>
            <w:r>
              <w:t>thingtemplates</w:t>
            </w:r>
            <w:proofErr w:type="spellEnd"/>
          </w:p>
          <w:p w14:paraId="76FEE288" w14:textId="77777777" w:rsidR="002A365D" w:rsidRDefault="002A365D" w:rsidP="00FE4060">
            <w:pPr>
              <w:pStyle w:val="ListParagraph"/>
              <w:ind w:left="-59"/>
              <w:jc w:val="center"/>
            </w:pPr>
            <w:proofErr w:type="spellStart"/>
            <w:r>
              <w:t>thingshapes</w:t>
            </w:r>
            <w:proofErr w:type="spellEnd"/>
          </w:p>
          <w:p w14:paraId="2B4584E7" w14:textId="77777777" w:rsidR="002A365D" w:rsidRDefault="002A365D" w:rsidP="00FE4060">
            <w:pPr>
              <w:pStyle w:val="ListParagraph"/>
              <w:ind w:left="-59"/>
              <w:jc w:val="center"/>
            </w:pPr>
            <w:proofErr w:type="spellStart"/>
            <w:r>
              <w:t>datashapes</w:t>
            </w:r>
            <w:proofErr w:type="spellEnd"/>
          </w:p>
          <w:p w14:paraId="25085162" w14:textId="77777777" w:rsidR="002A365D" w:rsidRDefault="002A365D" w:rsidP="00FE4060">
            <w:pPr>
              <w:pStyle w:val="ListParagraph"/>
              <w:ind w:left="-59"/>
              <w:jc w:val="center"/>
            </w:pPr>
            <w:r>
              <w:t>networks</w:t>
            </w:r>
          </w:p>
          <w:p w14:paraId="4B26F0AC" w14:textId="77777777" w:rsidR="002A365D" w:rsidRDefault="002A365D" w:rsidP="00FE4060">
            <w:pPr>
              <w:pStyle w:val="ListParagraph"/>
              <w:ind w:left="-59"/>
              <w:jc w:val="center"/>
            </w:pPr>
            <w:proofErr w:type="spellStart"/>
            <w:r>
              <w:t>modeltags</w:t>
            </w:r>
            <w:proofErr w:type="spellEnd"/>
          </w:p>
          <w:p w14:paraId="2FEBC8AF" w14:textId="77777777" w:rsidR="002A365D" w:rsidRDefault="002A365D" w:rsidP="00FE4060">
            <w:pPr>
              <w:pStyle w:val="ListParagraph"/>
              <w:ind w:left="-59"/>
              <w:jc w:val="center"/>
            </w:pPr>
            <w:r>
              <w:t>notifications</w:t>
            </w:r>
          </w:p>
          <w:p w14:paraId="037E9F05" w14:textId="77777777" w:rsidR="002A365D" w:rsidRDefault="002A365D" w:rsidP="00FE4060">
            <w:pPr>
              <w:pStyle w:val="ListParagraph"/>
              <w:ind w:left="-59"/>
              <w:jc w:val="center"/>
            </w:pPr>
            <w:r>
              <w:t>mashups</w:t>
            </w:r>
          </w:p>
          <w:p w14:paraId="2BA73432" w14:textId="77777777" w:rsidR="002A365D" w:rsidRDefault="002A365D" w:rsidP="00FE4060">
            <w:pPr>
              <w:pStyle w:val="ListParagraph"/>
              <w:ind w:left="-59"/>
              <w:jc w:val="center"/>
            </w:pPr>
            <w:r>
              <w:t>dashboards</w:t>
            </w:r>
          </w:p>
          <w:p w14:paraId="488A308A" w14:textId="77777777" w:rsidR="002A365D" w:rsidRDefault="002A365D" w:rsidP="00FE4060">
            <w:pPr>
              <w:pStyle w:val="ListParagraph"/>
              <w:ind w:left="-59"/>
              <w:jc w:val="center"/>
            </w:pPr>
            <w:r>
              <w:t>menus</w:t>
            </w:r>
          </w:p>
          <w:p w14:paraId="7874F7D2" w14:textId="77777777" w:rsidR="002A365D" w:rsidRDefault="002A365D" w:rsidP="00FE4060">
            <w:pPr>
              <w:pStyle w:val="ListParagraph"/>
              <w:ind w:left="-59"/>
              <w:jc w:val="center"/>
            </w:pPr>
            <w:proofErr w:type="spellStart"/>
            <w:r>
              <w:t>mediaentities</w:t>
            </w:r>
            <w:proofErr w:type="spellEnd"/>
          </w:p>
          <w:p w14:paraId="3A541D63" w14:textId="77777777" w:rsidR="002A365D" w:rsidRDefault="002A365D" w:rsidP="00FE4060">
            <w:pPr>
              <w:pStyle w:val="ListParagraph"/>
              <w:ind w:left="-59"/>
              <w:jc w:val="center"/>
            </w:pPr>
            <w:proofErr w:type="spellStart"/>
            <w:r>
              <w:t>styledefinitions</w:t>
            </w:r>
            <w:proofErr w:type="spellEnd"/>
          </w:p>
          <w:p w14:paraId="47F84099" w14:textId="77777777" w:rsidR="002A365D" w:rsidRDefault="002A365D" w:rsidP="00FE4060">
            <w:pPr>
              <w:pStyle w:val="ListParagraph"/>
              <w:ind w:left="-59"/>
              <w:jc w:val="center"/>
            </w:pPr>
            <w:proofErr w:type="spellStart"/>
            <w:r>
              <w:t>statedefinitions</w:t>
            </w:r>
            <w:proofErr w:type="spellEnd"/>
          </w:p>
          <w:p w14:paraId="19D2FB0F" w14:textId="77777777" w:rsidR="002A365D" w:rsidRDefault="002A365D" w:rsidP="00FE4060">
            <w:pPr>
              <w:pStyle w:val="ListParagraph"/>
              <w:ind w:left="-59"/>
              <w:jc w:val="center"/>
            </w:pPr>
            <w:proofErr w:type="spellStart"/>
            <w:r>
              <w:t>stylethemes</w:t>
            </w:r>
            <w:proofErr w:type="spellEnd"/>
          </w:p>
          <w:p w14:paraId="4DF6413F" w14:textId="77777777" w:rsidR="002A365D" w:rsidRDefault="002A365D" w:rsidP="00FE4060">
            <w:pPr>
              <w:pStyle w:val="ListParagraph"/>
              <w:ind w:left="-59"/>
              <w:jc w:val="center"/>
            </w:pPr>
            <w:proofErr w:type="spellStart"/>
            <w:r>
              <w:t>datatags</w:t>
            </w:r>
            <w:proofErr w:type="spellEnd"/>
          </w:p>
          <w:p w14:paraId="7B31DCB5" w14:textId="77777777" w:rsidR="002A365D" w:rsidRDefault="002A365D" w:rsidP="00FE4060">
            <w:pPr>
              <w:pStyle w:val="ListParagraph"/>
              <w:ind w:left="-59"/>
              <w:jc w:val="center"/>
            </w:pPr>
            <w:proofErr w:type="spellStart"/>
            <w:r>
              <w:t>persistenceproviders</w:t>
            </w:r>
            <w:proofErr w:type="spellEnd"/>
          </w:p>
          <w:p w14:paraId="42ED0F41" w14:textId="77777777" w:rsidR="002A365D" w:rsidRDefault="002A365D" w:rsidP="00FE4060">
            <w:pPr>
              <w:pStyle w:val="ListParagraph"/>
              <w:ind w:left="-59"/>
              <w:jc w:val="center"/>
            </w:pPr>
            <w:proofErr w:type="spellStart"/>
            <w:r>
              <w:t>usergroups</w:t>
            </w:r>
            <w:proofErr w:type="spellEnd"/>
          </w:p>
          <w:p w14:paraId="1B6F0210" w14:textId="77777777" w:rsidR="002A365D" w:rsidRDefault="002A365D" w:rsidP="00FE4060">
            <w:pPr>
              <w:pStyle w:val="ListParagraph"/>
              <w:ind w:left="-59"/>
              <w:jc w:val="center"/>
            </w:pPr>
            <w:r>
              <w:t>users</w:t>
            </w:r>
          </w:p>
          <w:p w14:paraId="0CAEE44D" w14:textId="77777777" w:rsidR="002A365D" w:rsidRDefault="002A365D" w:rsidP="00FE4060">
            <w:pPr>
              <w:pStyle w:val="ListParagraph"/>
              <w:ind w:left="-59"/>
              <w:jc w:val="center"/>
            </w:pPr>
            <w:r>
              <w:t>organizations</w:t>
            </w:r>
          </w:p>
          <w:p w14:paraId="2C791233" w14:textId="77777777" w:rsidR="002A365D" w:rsidRDefault="002A365D" w:rsidP="00FE4060">
            <w:pPr>
              <w:pStyle w:val="ListParagraph"/>
              <w:ind w:left="-59"/>
              <w:jc w:val="center"/>
            </w:pPr>
            <w:proofErr w:type="spellStart"/>
            <w:r>
              <w:t>applicationkeys</w:t>
            </w:r>
            <w:proofErr w:type="spellEnd"/>
          </w:p>
          <w:p w14:paraId="3BBBF928" w14:textId="77777777" w:rsidR="002A365D" w:rsidRDefault="002A365D" w:rsidP="00FE4060">
            <w:pPr>
              <w:pStyle w:val="ListParagraph"/>
              <w:ind w:left="-59"/>
              <w:jc w:val="center"/>
            </w:pPr>
            <w:proofErr w:type="spellStart"/>
            <w:r>
              <w:t>directoryservices</w:t>
            </w:r>
            <w:proofErr w:type="spellEnd"/>
          </w:p>
          <w:p w14:paraId="35524A13" w14:textId="77777777" w:rsidR="002A365D" w:rsidRDefault="002A365D" w:rsidP="00FE4060">
            <w:pPr>
              <w:pStyle w:val="ListParagraph"/>
              <w:ind w:left="-59"/>
              <w:jc w:val="center"/>
            </w:pPr>
            <w:r>
              <w:t>authenticators</w:t>
            </w:r>
          </w:p>
          <w:p w14:paraId="30F08CE0" w14:textId="77777777" w:rsidR="002A365D" w:rsidRDefault="002A365D" w:rsidP="00FE4060">
            <w:pPr>
              <w:pStyle w:val="ListParagraph"/>
              <w:ind w:left="-59"/>
              <w:jc w:val="center"/>
            </w:pPr>
            <w:proofErr w:type="spellStart"/>
            <w:r>
              <w:t>localizationtables</w:t>
            </w:r>
            <w:proofErr w:type="spellEnd"/>
          </w:p>
          <w:p w14:paraId="17593C47" w14:textId="77777777" w:rsidR="002A365D" w:rsidRDefault="002A365D" w:rsidP="00FE4060">
            <w:pPr>
              <w:pStyle w:val="ListParagraph"/>
              <w:ind w:left="-59"/>
              <w:jc w:val="center"/>
            </w:pPr>
            <w:r>
              <w:t>resources</w:t>
            </w:r>
          </w:p>
          <w:p w14:paraId="556A2D88" w14:textId="77777777" w:rsidR="002A365D" w:rsidRDefault="002A365D" w:rsidP="00FE4060">
            <w:pPr>
              <w:pStyle w:val="ListParagraph"/>
              <w:ind w:left="-59"/>
              <w:jc w:val="center"/>
            </w:pPr>
            <w:r>
              <w:t>subsystems</w:t>
            </w:r>
          </w:p>
          <w:p w14:paraId="6561AE05" w14:textId="77777777" w:rsidR="002A365D" w:rsidRDefault="002A365D" w:rsidP="00FE4060">
            <w:pPr>
              <w:pStyle w:val="ListParagraph"/>
              <w:ind w:left="-59"/>
              <w:jc w:val="center"/>
            </w:pPr>
            <w:r>
              <w:t>logs</w:t>
            </w:r>
          </w:p>
        </w:tc>
        <w:tc>
          <w:tcPr>
            <w:tcW w:w="4605" w:type="dxa"/>
          </w:tcPr>
          <w:p w14:paraId="6F5DDA11" w14:textId="77777777" w:rsidR="002A365D" w:rsidRDefault="002A365D" w:rsidP="00FE4060">
            <w:pPr>
              <w:pStyle w:val="ListParagraph"/>
              <w:ind w:left="0"/>
            </w:pPr>
            <w:r>
              <w:t>This is the entity name OR the Collection Name.</w:t>
            </w:r>
          </w:p>
          <w:p w14:paraId="7E83BFB9" w14:textId="77777777" w:rsidR="002A365D" w:rsidRDefault="002A365D" w:rsidP="00FE4060">
            <w:pPr>
              <w:pStyle w:val="ListParagraph"/>
              <w:ind w:left="0"/>
            </w:pPr>
            <w:r>
              <w:t xml:space="preserve">This column has a dual use. It behaves as a normal </w:t>
            </w:r>
            <w:proofErr w:type="spellStart"/>
            <w:r>
              <w:t>EntityName</w:t>
            </w:r>
            <w:proofErr w:type="spellEnd"/>
            <w:r>
              <w:t xml:space="preserve"> entry field for normal entities, but, in case you want to perform operations on Collections, it accepts only specific values, the Collection Names.</w:t>
            </w:r>
          </w:p>
        </w:tc>
      </w:tr>
      <w:tr w:rsidR="002A365D" w14:paraId="71933742" w14:textId="77777777" w:rsidTr="00A93F9A">
        <w:trPr>
          <w:trHeight w:val="253"/>
        </w:trPr>
        <w:tc>
          <w:tcPr>
            <w:tcW w:w="2438" w:type="dxa"/>
          </w:tcPr>
          <w:p w14:paraId="1F27F604" w14:textId="77777777" w:rsidR="002A365D" w:rsidRDefault="002A365D" w:rsidP="00FE4060">
            <w:pPr>
              <w:pStyle w:val="ListParagraph"/>
              <w:ind w:left="0"/>
            </w:pPr>
            <w:proofErr w:type="spellStart"/>
            <w:r>
              <w:t>EntityType</w:t>
            </w:r>
            <w:proofErr w:type="spellEnd"/>
          </w:p>
        </w:tc>
        <w:tc>
          <w:tcPr>
            <w:tcW w:w="1268" w:type="dxa"/>
          </w:tcPr>
          <w:p w14:paraId="5B15A8E8" w14:textId="77777777" w:rsidR="002A365D" w:rsidRDefault="002A365D" w:rsidP="00FE4060">
            <w:pPr>
              <w:pStyle w:val="ListParagraph"/>
              <w:ind w:left="0"/>
            </w:pPr>
            <w:r>
              <w:t>STRING</w:t>
            </w:r>
          </w:p>
        </w:tc>
        <w:tc>
          <w:tcPr>
            <w:tcW w:w="2039" w:type="dxa"/>
          </w:tcPr>
          <w:p w14:paraId="68FDA19F" w14:textId="77777777" w:rsidR="002A365D" w:rsidRDefault="002A365D" w:rsidP="00FE4060">
            <w:pPr>
              <w:pStyle w:val="ListParagraph"/>
              <w:ind w:left="-59"/>
              <w:jc w:val="center"/>
            </w:pPr>
            <w:r>
              <w:t>Project</w:t>
            </w:r>
          </w:p>
          <w:p w14:paraId="652E4CB1" w14:textId="77777777" w:rsidR="002A365D" w:rsidRDefault="002A365D" w:rsidP="00FE4060">
            <w:pPr>
              <w:pStyle w:val="ListParagraph"/>
              <w:ind w:left="-59"/>
              <w:jc w:val="center"/>
            </w:pPr>
            <w:r>
              <w:t>Thing</w:t>
            </w:r>
          </w:p>
          <w:p w14:paraId="3C410CC6" w14:textId="77777777" w:rsidR="002A365D" w:rsidRDefault="002A365D" w:rsidP="00FE4060">
            <w:pPr>
              <w:pStyle w:val="ListParagraph"/>
              <w:ind w:left="-59"/>
              <w:jc w:val="center"/>
            </w:pPr>
            <w:proofErr w:type="spellStart"/>
            <w:r>
              <w:t>ThingTemplate</w:t>
            </w:r>
            <w:proofErr w:type="spellEnd"/>
          </w:p>
          <w:p w14:paraId="2693E60B" w14:textId="77777777" w:rsidR="002A365D" w:rsidRDefault="002A365D" w:rsidP="00FE4060">
            <w:pPr>
              <w:pStyle w:val="ListParagraph"/>
              <w:ind w:left="-59"/>
              <w:jc w:val="center"/>
            </w:pPr>
            <w:proofErr w:type="spellStart"/>
            <w:r>
              <w:lastRenderedPageBreak/>
              <w:t>ThingShape</w:t>
            </w:r>
            <w:proofErr w:type="spellEnd"/>
          </w:p>
          <w:p w14:paraId="12ECECDF" w14:textId="77777777" w:rsidR="002A365D" w:rsidRDefault="002A365D" w:rsidP="00FE4060">
            <w:pPr>
              <w:pStyle w:val="ListParagraph"/>
              <w:ind w:left="-59"/>
              <w:jc w:val="center"/>
            </w:pPr>
            <w:proofErr w:type="spellStart"/>
            <w:r>
              <w:t>DataShape</w:t>
            </w:r>
            <w:proofErr w:type="spellEnd"/>
          </w:p>
          <w:p w14:paraId="2647D552" w14:textId="77777777" w:rsidR="002A365D" w:rsidRDefault="002A365D" w:rsidP="00FE4060">
            <w:pPr>
              <w:pStyle w:val="ListParagraph"/>
              <w:ind w:left="-59"/>
              <w:jc w:val="center"/>
            </w:pPr>
            <w:proofErr w:type="spellStart"/>
            <w:r>
              <w:t>ModelTag</w:t>
            </w:r>
            <w:proofErr w:type="spellEnd"/>
          </w:p>
          <w:p w14:paraId="2CCF6802" w14:textId="77777777" w:rsidR="002A365D" w:rsidRDefault="002A365D" w:rsidP="00FE4060">
            <w:pPr>
              <w:pStyle w:val="ListParagraph"/>
              <w:ind w:left="-59"/>
              <w:jc w:val="center"/>
            </w:pPr>
            <w:r>
              <w:t>Network</w:t>
            </w:r>
          </w:p>
          <w:p w14:paraId="2BD5D790" w14:textId="77777777" w:rsidR="002A365D" w:rsidRDefault="002A365D" w:rsidP="00FE4060">
            <w:pPr>
              <w:pStyle w:val="ListParagraph"/>
              <w:ind w:left="-59"/>
              <w:jc w:val="center"/>
            </w:pPr>
            <w:proofErr w:type="spellStart"/>
            <w:r>
              <w:t>IndustrialConnection</w:t>
            </w:r>
            <w:proofErr w:type="spellEnd"/>
          </w:p>
          <w:p w14:paraId="45BB8A0D" w14:textId="77777777" w:rsidR="002A365D" w:rsidRDefault="002A365D" w:rsidP="00FE4060">
            <w:pPr>
              <w:pStyle w:val="ListParagraph"/>
              <w:ind w:left="-59"/>
              <w:jc w:val="center"/>
            </w:pPr>
            <w:proofErr w:type="spellStart"/>
            <w:r>
              <w:t>IntegrationConnector</w:t>
            </w:r>
            <w:proofErr w:type="spellEnd"/>
          </w:p>
          <w:p w14:paraId="46ABED4A" w14:textId="77777777" w:rsidR="002A365D" w:rsidRDefault="002A365D" w:rsidP="00FE4060">
            <w:pPr>
              <w:pStyle w:val="ListParagraph"/>
              <w:ind w:left="-59"/>
              <w:jc w:val="center"/>
            </w:pPr>
            <w:r>
              <w:t>Mashup</w:t>
            </w:r>
          </w:p>
          <w:p w14:paraId="4CBAFE2F" w14:textId="77777777" w:rsidR="002A365D" w:rsidRDefault="002A365D" w:rsidP="00FE4060">
            <w:pPr>
              <w:pStyle w:val="ListParagraph"/>
              <w:ind w:left="-59"/>
              <w:jc w:val="center"/>
            </w:pPr>
            <w:r>
              <w:t>Master</w:t>
            </w:r>
          </w:p>
          <w:p w14:paraId="3CB623CC" w14:textId="77777777" w:rsidR="002A365D" w:rsidRDefault="002A365D" w:rsidP="00FE4060">
            <w:pPr>
              <w:pStyle w:val="ListParagraph"/>
              <w:ind w:left="-59"/>
              <w:jc w:val="center"/>
            </w:pPr>
            <w:proofErr w:type="spellStart"/>
            <w:r>
              <w:t>MashupTemplate</w:t>
            </w:r>
            <w:proofErr w:type="spellEnd"/>
          </w:p>
          <w:p w14:paraId="328810F7" w14:textId="77777777" w:rsidR="002A365D" w:rsidRDefault="002A365D" w:rsidP="00FE4060">
            <w:pPr>
              <w:pStyle w:val="ListParagraph"/>
              <w:ind w:left="-59"/>
              <w:jc w:val="center"/>
            </w:pPr>
            <w:r>
              <w:t>Gadget</w:t>
            </w:r>
          </w:p>
          <w:p w14:paraId="28FFB4FD" w14:textId="77777777" w:rsidR="002A365D" w:rsidRDefault="002A365D" w:rsidP="00FE4060">
            <w:pPr>
              <w:pStyle w:val="ListParagraph"/>
              <w:ind w:left="-59"/>
              <w:jc w:val="center"/>
            </w:pPr>
            <w:r>
              <w:t>Dashboard</w:t>
            </w:r>
          </w:p>
          <w:p w14:paraId="74CF1EE8" w14:textId="77777777" w:rsidR="002A365D" w:rsidRDefault="002A365D" w:rsidP="00FE4060">
            <w:pPr>
              <w:pStyle w:val="ListParagraph"/>
              <w:ind w:left="-59"/>
              <w:jc w:val="center"/>
            </w:pPr>
            <w:r>
              <w:t>Menu</w:t>
            </w:r>
          </w:p>
          <w:p w14:paraId="48E191AF" w14:textId="77777777" w:rsidR="002A365D" w:rsidRDefault="002A365D" w:rsidP="00FE4060">
            <w:pPr>
              <w:pStyle w:val="ListParagraph"/>
              <w:ind w:left="-59"/>
              <w:jc w:val="center"/>
            </w:pPr>
            <w:proofErr w:type="spellStart"/>
            <w:r>
              <w:t>MediaEntity</w:t>
            </w:r>
            <w:proofErr w:type="spellEnd"/>
          </w:p>
          <w:p w14:paraId="109EB387" w14:textId="77777777" w:rsidR="002A365D" w:rsidRDefault="002A365D" w:rsidP="00FE4060">
            <w:pPr>
              <w:pStyle w:val="ListParagraph"/>
              <w:ind w:left="-59"/>
              <w:jc w:val="center"/>
            </w:pPr>
            <w:proofErr w:type="spellStart"/>
            <w:r>
              <w:t>StyleDefinition</w:t>
            </w:r>
            <w:proofErr w:type="spellEnd"/>
          </w:p>
          <w:p w14:paraId="335A0A6D" w14:textId="77777777" w:rsidR="002A365D" w:rsidRDefault="002A365D" w:rsidP="00FE4060">
            <w:pPr>
              <w:pStyle w:val="ListParagraph"/>
              <w:ind w:left="-59"/>
              <w:jc w:val="center"/>
            </w:pPr>
            <w:proofErr w:type="spellStart"/>
            <w:r>
              <w:t>StyleTheme</w:t>
            </w:r>
            <w:proofErr w:type="spellEnd"/>
          </w:p>
          <w:p w14:paraId="204EBCE9" w14:textId="77777777" w:rsidR="002A365D" w:rsidRDefault="002A365D" w:rsidP="00FE4060">
            <w:pPr>
              <w:pStyle w:val="ListParagraph"/>
              <w:ind w:left="-59"/>
              <w:jc w:val="center"/>
            </w:pPr>
            <w:proofErr w:type="spellStart"/>
            <w:r>
              <w:t>StateDefinition</w:t>
            </w:r>
            <w:proofErr w:type="spellEnd"/>
          </w:p>
          <w:p w14:paraId="07B1EACC" w14:textId="77777777" w:rsidR="002A365D" w:rsidRDefault="002A365D" w:rsidP="00FE4060">
            <w:pPr>
              <w:pStyle w:val="ListParagraph"/>
              <w:ind w:left="-59"/>
              <w:jc w:val="center"/>
            </w:pPr>
            <w:proofErr w:type="spellStart"/>
            <w:r>
              <w:t>DataTable</w:t>
            </w:r>
            <w:proofErr w:type="spellEnd"/>
          </w:p>
          <w:p w14:paraId="4F8957C5" w14:textId="77777777" w:rsidR="002A365D" w:rsidRDefault="002A365D" w:rsidP="00FE4060">
            <w:pPr>
              <w:pStyle w:val="ListParagraph"/>
              <w:ind w:left="-59"/>
              <w:jc w:val="center"/>
            </w:pPr>
            <w:r>
              <w:t>Stream</w:t>
            </w:r>
          </w:p>
          <w:p w14:paraId="62F8FB3A" w14:textId="77777777" w:rsidR="002A365D" w:rsidRDefault="002A365D" w:rsidP="00FE4060">
            <w:pPr>
              <w:pStyle w:val="ListParagraph"/>
              <w:ind w:left="-59"/>
              <w:jc w:val="center"/>
            </w:pPr>
            <w:proofErr w:type="spellStart"/>
            <w:r>
              <w:t>ValueStream</w:t>
            </w:r>
            <w:proofErr w:type="spellEnd"/>
          </w:p>
          <w:p w14:paraId="04CAD809" w14:textId="77777777" w:rsidR="002A365D" w:rsidRDefault="002A365D" w:rsidP="00FE4060">
            <w:pPr>
              <w:pStyle w:val="ListParagraph"/>
              <w:ind w:left="-59"/>
              <w:jc w:val="center"/>
            </w:pPr>
            <w:proofErr w:type="spellStart"/>
            <w:r>
              <w:t>DataTag</w:t>
            </w:r>
            <w:proofErr w:type="spellEnd"/>
          </w:p>
          <w:p w14:paraId="74CE7D53" w14:textId="77777777" w:rsidR="002A365D" w:rsidRDefault="002A365D" w:rsidP="00FE4060">
            <w:pPr>
              <w:pStyle w:val="ListParagraph"/>
              <w:ind w:left="-59"/>
              <w:jc w:val="center"/>
            </w:pPr>
            <w:proofErr w:type="spellStart"/>
            <w:r>
              <w:t>PersistenceProvider</w:t>
            </w:r>
            <w:proofErr w:type="spellEnd"/>
          </w:p>
          <w:p w14:paraId="30AAD1DD" w14:textId="77777777" w:rsidR="002A365D" w:rsidRDefault="002A365D" w:rsidP="00FE4060">
            <w:pPr>
              <w:pStyle w:val="ListParagraph"/>
              <w:ind w:left="-59"/>
              <w:jc w:val="center"/>
            </w:pPr>
            <w:r>
              <w:t>Blog</w:t>
            </w:r>
          </w:p>
          <w:p w14:paraId="2441D6BD" w14:textId="77777777" w:rsidR="002A365D" w:rsidRDefault="002A365D" w:rsidP="00FE4060">
            <w:pPr>
              <w:pStyle w:val="ListParagraph"/>
              <w:ind w:left="-59"/>
              <w:jc w:val="center"/>
            </w:pPr>
            <w:r>
              <w:t>Wiki</w:t>
            </w:r>
          </w:p>
          <w:p w14:paraId="0CD7E721" w14:textId="77777777" w:rsidR="002A365D" w:rsidRDefault="002A365D" w:rsidP="00FE4060">
            <w:pPr>
              <w:pStyle w:val="ListParagraph"/>
              <w:ind w:left="-59"/>
              <w:jc w:val="center"/>
            </w:pPr>
            <w:proofErr w:type="spellStart"/>
            <w:r>
              <w:t>UserGroup</w:t>
            </w:r>
            <w:proofErr w:type="spellEnd"/>
          </w:p>
          <w:p w14:paraId="51CAA7FE" w14:textId="77777777" w:rsidR="002A365D" w:rsidRDefault="002A365D" w:rsidP="00FE4060">
            <w:pPr>
              <w:pStyle w:val="ListParagraph"/>
              <w:ind w:left="-59"/>
              <w:jc w:val="center"/>
            </w:pPr>
            <w:r>
              <w:t>User</w:t>
            </w:r>
          </w:p>
          <w:p w14:paraId="669B8E4B" w14:textId="77777777" w:rsidR="002A365D" w:rsidRDefault="002A365D" w:rsidP="00FE4060">
            <w:pPr>
              <w:pStyle w:val="ListParagraph"/>
              <w:ind w:left="-59"/>
              <w:jc w:val="center"/>
            </w:pPr>
            <w:r>
              <w:t>Organization</w:t>
            </w:r>
          </w:p>
          <w:p w14:paraId="78AEB6F9" w14:textId="77777777" w:rsidR="002A365D" w:rsidRDefault="002A365D" w:rsidP="00FE4060">
            <w:pPr>
              <w:pStyle w:val="ListParagraph"/>
              <w:ind w:left="-59"/>
              <w:jc w:val="center"/>
            </w:pPr>
            <w:proofErr w:type="spellStart"/>
            <w:r>
              <w:t>ApplicationKey</w:t>
            </w:r>
            <w:proofErr w:type="spellEnd"/>
          </w:p>
          <w:p w14:paraId="61AE6597" w14:textId="77777777" w:rsidR="002A365D" w:rsidRDefault="002A365D" w:rsidP="00FE4060">
            <w:pPr>
              <w:pStyle w:val="ListParagraph"/>
              <w:ind w:left="-59"/>
              <w:jc w:val="center"/>
            </w:pPr>
            <w:proofErr w:type="spellStart"/>
            <w:r>
              <w:t>DirectoryService</w:t>
            </w:r>
            <w:proofErr w:type="spellEnd"/>
          </w:p>
          <w:p w14:paraId="7A7C4ADD" w14:textId="77777777" w:rsidR="002A365D" w:rsidRDefault="002A365D" w:rsidP="00FE4060">
            <w:pPr>
              <w:pStyle w:val="ListParagraph"/>
              <w:ind w:left="-59"/>
              <w:jc w:val="center"/>
            </w:pPr>
            <w:r>
              <w:t>Authenticator</w:t>
            </w:r>
          </w:p>
          <w:p w14:paraId="0D50E78A" w14:textId="77777777" w:rsidR="002A365D" w:rsidRDefault="002A365D" w:rsidP="00FE4060">
            <w:pPr>
              <w:pStyle w:val="ListParagraph"/>
              <w:ind w:left="-59"/>
              <w:jc w:val="center"/>
            </w:pPr>
            <w:proofErr w:type="spellStart"/>
            <w:r>
              <w:t>LocalizationTable</w:t>
            </w:r>
            <w:proofErr w:type="spellEnd"/>
          </w:p>
          <w:p w14:paraId="73CF584B" w14:textId="77777777" w:rsidR="002A365D" w:rsidRDefault="002A365D" w:rsidP="00FE4060">
            <w:pPr>
              <w:pStyle w:val="ListParagraph"/>
              <w:ind w:left="-59"/>
              <w:jc w:val="center"/>
            </w:pPr>
            <w:r>
              <w:t>Resource</w:t>
            </w:r>
          </w:p>
          <w:p w14:paraId="747B3A2B" w14:textId="77777777" w:rsidR="002A365D" w:rsidRDefault="002A365D" w:rsidP="00FE4060">
            <w:pPr>
              <w:pStyle w:val="ListParagraph"/>
              <w:ind w:left="-59"/>
              <w:jc w:val="center"/>
            </w:pPr>
            <w:r>
              <w:t>Subsystem</w:t>
            </w:r>
          </w:p>
          <w:p w14:paraId="36736674" w14:textId="77777777" w:rsidR="002A365D" w:rsidRPr="001A5A07" w:rsidRDefault="002A365D" w:rsidP="00FE4060">
            <w:pPr>
              <w:pStyle w:val="ListParagraph"/>
              <w:ind w:left="-59"/>
              <w:jc w:val="center"/>
              <w:rPr>
                <w:b/>
              </w:rPr>
            </w:pPr>
            <w:r w:rsidRPr="001A5A07">
              <w:rPr>
                <w:b/>
              </w:rPr>
              <w:t>OR</w:t>
            </w:r>
          </w:p>
          <w:p w14:paraId="042E3A19" w14:textId="77777777" w:rsidR="002A365D" w:rsidRDefault="002A365D" w:rsidP="00FE4060">
            <w:pPr>
              <w:pStyle w:val="ListParagraph"/>
              <w:ind w:left="-59"/>
              <w:jc w:val="center"/>
            </w:pPr>
            <w:r>
              <w:t>Collection</w:t>
            </w:r>
          </w:p>
        </w:tc>
        <w:tc>
          <w:tcPr>
            <w:tcW w:w="4605" w:type="dxa"/>
          </w:tcPr>
          <w:p w14:paraId="7C778F45" w14:textId="77777777" w:rsidR="002A365D" w:rsidRDefault="002A365D" w:rsidP="00FE4060">
            <w:pPr>
              <w:pStyle w:val="ListParagraph"/>
              <w:ind w:left="0"/>
            </w:pPr>
            <w:r>
              <w:lastRenderedPageBreak/>
              <w:t>Entity type is required since you can have entities with the same name but of different types (</w:t>
            </w:r>
            <w:proofErr w:type="spellStart"/>
            <w:r>
              <w:t>eg</w:t>
            </w:r>
            <w:proofErr w:type="spellEnd"/>
            <w:r>
              <w:t xml:space="preserve">: </w:t>
            </w:r>
            <w:r>
              <w:lastRenderedPageBreak/>
              <w:t xml:space="preserve">you can have a </w:t>
            </w:r>
            <w:proofErr w:type="spellStart"/>
            <w:r>
              <w:t>MediaEntity</w:t>
            </w:r>
            <w:proofErr w:type="spellEnd"/>
            <w:r>
              <w:t xml:space="preserve"> with the same name as a Thing).</w:t>
            </w:r>
          </w:p>
          <w:p w14:paraId="11C04121" w14:textId="77777777" w:rsidR="002A365D" w:rsidRDefault="002A365D" w:rsidP="00FE4060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C</w:t>
            </w:r>
            <w:r w:rsidRPr="00461BC8">
              <w:rPr>
                <w:b/>
              </w:rPr>
              <w:t>ase sensitive</w:t>
            </w:r>
            <w:r>
              <w:rPr>
                <w:b/>
              </w:rPr>
              <w:t>.</w:t>
            </w:r>
          </w:p>
          <w:p w14:paraId="178F5A98" w14:textId="77777777" w:rsidR="002A365D" w:rsidRPr="00461BC8" w:rsidRDefault="002A365D" w:rsidP="00FE4060">
            <w:pPr>
              <w:pStyle w:val="ListParagraph"/>
              <w:ind w:left="0"/>
              <w:rPr>
                <w:b/>
              </w:rPr>
            </w:pPr>
          </w:p>
        </w:tc>
      </w:tr>
      <w:tr w:rsidR="002A365D" w14:paraId="390BB2C7" w14:textId="77777777" w:rsidTr="00A93F9A">
        <w:trPr>
          <w:trHeight w:val="413"/>
        </w:trPr>
        <w:tc>
          <w:tcPr>
            <w:tcW w:w="2438" w:type="dxa"/>
          </w:tcPr>
          <w:p w14:paraId="37BBC81A" w14:textId="77777777" w:rsidR="002A365D" w:rsidRDefault="002A365D" w:rsidP="00FE4060">
            <w:pPr>
              <w:pStyle w:val="ListParagraph"/>
              <w:ind w:left="0"/>
            </w:pPr>
            <w:r>
              <w:lastRenderedPageBreak/>
              <w:t>Operation</w:t>
            </w:r>
          </w:p>
        </w:tc>
        <w:tc>
          <w:tcPr>
            <w:tcW w:w="1268" w:type="dxa"/>
          </w:tcPr>
          <w:p w14:paraId="39F8614A" w14:textId="77777777" w:rsidR="002A365D" w:rsidRDefault="002A365D" w:rsidP="00FE4060">
            <w:pPr>
              <w:pStyle w:val="ListParagraph"/>
              <w:ind w:left="0"/>
            </w:pPr>
            <w:r>
              <w:t>STRING</w:t>
            </w:r>
          </w:p>
        </w:tc>
        <w:tc>
          <w:tcPr>
            <w:tcW w:w="2039" w:type="dxa"/>
          </w:tcPr>
          <w:p w14:paraId="08B9378B" w14:textId="77777777" w:rsidR="002A365D" w:rsidRDefault="002A365D" w:rsidP="00FE4060">
            <w:pPr>
              <w:pStyle w:val="ListParagraph"/>
              <w:ind w:left="0"/>
              <w:jc w:val="center"/>
            </w:pPr>
            <w:r>
              <w:t>add</w:t>
            </w:r>
          </w:p>
          <w:p w14:paraId="449472F0" w14:textId="77777777" w:rsidR="002A365D" w:rsidRDefault="002A365D" w:rsidP="00FE4060">
            <w:pPr>
              <w:pStyle w:val="ListParagraph"/>
              <w:ind w:left="0"/>
              <w:jc w:val="center"/>
            </w:pPr>
            <w:r>
              <w:t>remove</w:t>
            </w:r>
          </w:p>
        </w:tc>
        <w:tc>
          <w:tcPr>
            <w:tcW w:w="4605" w:type="dxa"/>
            <w:vAlign w:val="center"/>
          </w:tcPr>
          <w:p w14:paraId="0E0A37CF" w14:textId="77777777" w:rsidR="002A365D" w:rsidRPr="00461BC8" w:rsidRDefault="002A365D" w:rsidP="00FE4060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C</w:t>
            </w:r>
            <w:r w:rsidRPr="00461BC8">
              <w:rPr>
                <w:b/>
              </w:rPr>
              <w:t>ase insensitive.</w:t>
            </w:r>
          </w:p>
        </w:tc>
      </w:tr>
      <w:tr w:rsidR="002A365D" w14:paraId="649957FF" w14:textId="77777777" w:rsidTr="00A93F9A">
        <w:trPr>
          <w:trHeight w:val="253"/>
        </w:trPr>
        <w:tc>
          <w:tcPr>
            <w:tcW w:w="2438" w:type="dxa"/>
          </w:tcPr>
          <w:p w14:paraId="10D64713" w14:textId="77777777" w:rsidR="002A365D" w:rsidRDefault="002A365D" w:rsidP="00FE4060">
            <w:pPr>
              <w:pStyle w:val="ListParagraph"/>
              <w:ind w:left="0"/>
            </w:pPr>
            <w:proofErr w:type="spellStart"/>
            <w:r>
              <w:t>PermissionType</w:t>
            </w:r>
            <w:proofErr w:type="spellEnd"/>
          </w:p>
        </w:tc>
        <w:tc>
          <w:tcPr>
            <w:tcW w:w="1268" w:type="dxa"/>
          </w:tcPr>
          <w:p w14:paraId="07716206" w14:textId="77777777" w:rsidR="002A365D" w:rsidRDefault="002A365D" w:rsidP="00FE4060">
            <w:pPr>
              <w:pStyle w:val="ListParagraph"/>
              <w:ind w:left="0"/>
            </w:pPr>
            <w:r>
              <w:t>STRING</w:t>
            </w:r>
          </w:p>
        </w:tc>
        <w:tc>
          <w:tcPr>
            <w:tcW w:w="2039" w:type="dxa"/>
          </w:tcPr>
          <w:p w14:paraId="7B070A2B" w14:textId="5AA2DF19" w:rsidR="002A365D" w:rsidRDefault="00CA0BB3" w:rsidP="00FE4060">
            <w:pPr>
              <w:pStyle w:val="ListParagraph"/>
              <w:ind w:left="0"/>
              <w:jc w:val="center"/>
            </w:pPr>
            <w:r>
              <w:t>create</w:t>
            </w:r>
          </w:p>
          <w:p w14:paraId="5D705697" w14:textId="30DE17D0" w:rsidR="00CA0BB3" w:rsidRDefault="00CA0BB3" w:rsidP="00FE4060">
            <w:pPr>
              <w:pStyle w:val="ListParagraph"/>
              <w:ind w:left="0"/>
              <w:jc w:val="center"/>
            </w:pPr>
            <w:r>
              <w:t>read</w:t>
            </w:r>
          </w:p>
          <w:p w14:paraId="109ACD59" w14:textId="7E61A18C" w:rsidR="00CA0BB3" w:rsidRDefault="00CA0BB3" w:rsidP="00FE4060">
            <w:pPr>
              <w:pStyle w:val="ListParagraph"/>
              <w:ind w:left="0"/>
              <w:jc w:val="center"/>
            </w:pPr>
            <w:r>
              <w:t>update</w:t>
            </w:r>
          </w:p>
          <w:p w14:paraId="2B1C3299" w14:textId="6EE5F2DD" w:rsidR="00CA0BB3" w:rsidRDefault="00CA0BB3" w:rsidP="00FE4060">
            <w:pPr>
              <w:pStyle w:val="ListParagraph"/>
              <w:ind w:left="0"/>
              <w:jc w:val="center"/>
            </w:pPr>
            <w:r>
              <w:t>delete</w:t>
            </w:r>
          </w:p>
        </w:tc>
        <w:tc>
          <w:tcPr>
            <w:tcW w:w="4605" w:type="dxa"/>
            <w:vAlign w:val="center"/>
          </w:tcPr>
          <w:p w14:paraId="73CDD685" w14:textId="77777777" w:rsidR="002A365D" w:rsidRDefault="002A365D" w:rsidP="00FE4060">
            <w:pPr>
              <w:pStyle w:val="ListParagraph"/>
              <w:ind w:left="0"/>
            </w:pPr>
            <w:r w:rsidRPr="006C3717">
              <w:t xml:space="preserve">This is </w:t>
            </w:r>
            <w:r>
              <w:t>the permission type. To set multiple permission types for the same entity you need to add multiple rows.</w:t>
            </w:r>
          </w:p>
          <w:p w14:paraId="3AAB9C56" w14:textId="77777777" w:rsidR="002A365D" w:rsidRPr="00DE39FA" w:rsidRDefault="002A365D" w:rsidP="00FE4060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C</w:t>
            </w:r>
            <w:r w:rsidRPr="00DE39FA">
              <w:rPr>
                <w:b/>
              </w:rPr>
              <w:t>ase insensitive.</w:t>
            </w:r>
          </w:p>
        </w:tc>
      </w:tr>
      <w:tr w:rsidR="002A365D" w14:paraId="599D3814" w14:textId="77777777" w:rsidTr="00A93F9A">
        <w:trPr>
          <w:trHeight w:val="253"/>
        </w:trPr>
        <w:tc>
          <w:tcPr>
            <w:tcW w:w="2438" w:type="dxa"/>
          </w:tcPr>
          <w:p w14:paraId="69D1B9C9" w14:textId="77777777" w:rsidR="002A365D" w:rsidRDefault="002A365D" w:rsidP="00FE4060">
            <w:pPr>
              <w:pStyle w:val="ListParagraph"/>
              <w:ind w:left="0"/>
            </w:pPr>
            <w:r>
              <w:t>User</w:t>
            </w:r>
          </w:p>
        </w:tc>
        <w:tc>
          <w:tcPr>
            <w:tcW w:w="1268" w:type="dxa"/>
          </w:tcPr>
          <w:p w14:paraId="2DD1404B" w14:textId="77777777" w:rsidR="002A365D" w:rsidRDefault="002A365D" w:rsidP="00FE4060">
            <w:pPr>
              <w:pStyle w:val="ListParagraph"/>
              <w:ind w:left="0"/>
            </w:pPr>
            <w:r>
              <w:t>STRING</w:t>
            </w:r>
          </w:p>
        </w:tc>
        <w:tc>
          <w:tcPr>
            <w:tcW w:w="2039" w:type="dxa"/>
          </w:tcPr>
          <w:p w14:paraId="4F9C42C7" w14:textId="77777777" w:rsidR="002A365D" w:rsidRDefault="002A365D" w:rsidP="00FE4060">
            <w:pPr>
              <w:pStyle w:val="ListParagraph"/>
              <w:ind w:left="0"/>
              <w:jc w:val="center"/>
            </w:pPr>
            <w:r>
              <w:t>Any string</w:t>
            </w:r>
          </w:p>
        </w:tc>
        <w:tc>
          <w:tcPr>
            <w:tcW w:w="4605" w:type="dxa"/>
            <w:vAlign w:val="center"/>
          </w:tcPr>
          <w:p w14:paraId="38BABBB6" w14:textId="77777777" w:rsidR="002A365D" w:rsidRDefault="002A365D" w:rsidP="00FE4060">
            <w:pPr>
              <w:pStyle w:val="ListParagraph"/>
              <w:ind w:left="0"/>
            </w:pPr>
            <w:r w:rsidRPr="008F47D6">
              <w:t xml:space="preserve">Must be </w:t>
            </w:r>
            <w:r>
              <w:t>a valid User or Group.</w:t>
            </w:r>
          </w:p>
          <w:p w14:paraId="6EC012C6" w14:textId="77777777" w:rsidR="002A365D" w:rsidRPr="0021274D" w:rsidRDefault="002A365D" w:rsidP="00FE4060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C</w:t>
            </w:r>
            <w:r w:rsidRPr="0021274D">
              <w:rPr>
                <w:b/>
              </w:rPr>
              <w:t>ase sensitive.</w:t>
            </w:r>
          </w:p>
        </w:tc>
      </w:tr>
      <w:tr w:rsidR="002A365D" w14:paraId="2854B87D" w14:textId="77777777" w:rsidTr="00A93F9A">
        <w:trPr>
          <w:trHeight w:val="253"/>
        </w:trPr>
        <w:tc>
          <w:tcPr>
            <w:tcW w:w="2438" w:type="dxa"/>
          </w:tcPr>
          <w:p w14:paraId="7F7D44BB" w14:textId="77777777" w:rsidR="002A365D" w:rsidRDefault="002A365D" w:rsidP="00FE4060">
            <w:pPr>
              <w:pStyle w:val="ListParagraph"/>
              <w:ind w:left="0"/>
            </w:pPr>
            <w:proofErr w:type="spellStart"/>
            <w:r>
              <w:t>UserType</w:t>
            </w:r>
            <w:proofErr w:type="spellEnd"/>
          </w:p>
        </w:tc>
        <w:tc>
          <w:tcPr>
            <w:tcW w:w="1268" w:type="dxa"/>
          </w:tcPr>
          <w:p w14:paraId="03C2C89A" w14:textId="77777777" w:rsidR="002A365D" w:rsidRDefault="002A365D" w:rsidP="00FE4060">
            <w:pPr>
              <w:pStyle w:val="ListParagraph"/>
              <w:ind w:left="0"/>
            </w:pPr>
            <w:r>
              <w:t>STRING</w:t>
            </w:r>
          </w:p>
        </w:tc>
        <w:tc>
          <w:tcPr>
            <w:tcW w:w="2039" w:type="dxa"/>
          </w:tcPr>
          <w:p w14:paraId="6296696D" w14:textId="77777777" w:rsidR="002A365D" w:rsidRDefault="002A365D" w:rsidP="00FE4060">
            <w:pPr>
              <w:pStyle w:val="ListParagraph"/>
              <w:ind w:left="0"/>
              <w:jc w:val="center"/>
            </w:pPr>
            <w:r>
              <w:t>user</w:t>
            </w:r>
          </w:p>
          <w:p w14:paraId="3F575E41" w14:textId="77777777" w:rsidR="002A365D" w:rsidRDefault="002A365D" w:rsidP="00FE4060">
            <w:pPr>
              <w:pStyle w:val="ListParagraph"/>
              <w:ind w:left="0"/>
              <w:jc w:val="center"/>
            </w:pPr>
            <w:r>
              <w:t>group</w:t>
            </w:r>
          </w:p>
        </w:tc>
        <w:tc>
          <w:tcPr>
            <w:tcW w:w="4605" w:type="dxa"/>
            <w:vAlign w:val="center"/>
          </w:tcPr>
          <w:p w14:paraId="15C7AD6C" w14:textId="77777777" w:rsidR="002A365D" w:rsidRPr="00461BC8" w:rsidRDefault="002A365D" w:rsidP="00FE4060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>Case insensitive.</w:t>
            </w:r>
          </w:p>
        </w:tc>
      </w:tr>
      <w:tr w:rsidR="002A365D" w14:paraId="102E2786" w14:textId="77777777" w:rsidTr="00A93F9A">
        <w:trPr>
          <w:trHeight w:val="253"/>
        </w:trPr>
        <w:tc>
          <w:tcPr>
            <w:tcW w:w="2438" w:type="dxa"/>
          </w:tcPr>
          <w:p w14:paraId="55366C59" w14:textId="77777777" w:rsidR="002A365D" w:rsidRDefault="002A365D" w:rsidP="00FE4060">
            <w:pPr>
              <w:pStyle w:val="ListParagraph"/>
              <w:ind w:left="0"/>
            </w:pPr>
            <w:r>
              <w:t>Allow</w:t>
            </w:r>
          </w:p>
        </w:tc>
        <w:tc>
          <w:tcPr>
            <w:tcW w:w="1268" w:type="dxa"/>
          </w:tcPr>
          <w:p w14:paraId="23E7837A" w14:textId="77777777" w:rsidR="002A365D" w:rsidRDefault="002A365D" w:rsidP="00FE4060">
            <w:pPr>
              <w:pStyle w:val="ListParagraph"/>
              <w:ind w:left="0"/>
            </w:pPr>
            <w:r>
              <w:t>BOOLEAN</w:t>
            </w:r>
          </w:p>
        </w:tc>
        <w:tc>
          <w:tcPr>
            <w:tcW w:w="2039" w:type="dxa"/>
          </w:tcPr>
          <w:p w14:paraId="03AB9D71" w14:textId="77777777" w:rsidR="002A365D" w:rsidRDefault="002A365D" w:rsidP="00FE4060">
            <w:pPr>
              <w:pStyle w:val="ListParagraph"/>
              <w:ind w:left="0"/>
              <w:jc w:val="center"/>
            </w:pPr>
            <w:r>
              <w:t xml:space="preserve">True/False </w:t>
            </w:r>
          </w:p>
        </w:tc>
        <w:tc>
          <w:tcPr>
            <w:tcW w:w="4605" w:type="dxa"/>
          </w:tcPr>
          <w:p w14:paraId="69C39B6A" w14:textId="77777777" w:rsidR="002A365D" w:rsidRPr="001C3E46" w:rsidRDefault="002A365D" w:rsidP="00FE4060">
            <w:pPr>
              <w:pStyle w:val="ListParagraph"/>
              <w:ind w:left="0"/>
            </w:pPr>
            <w:r w:rsidRPr="001C3E46">
              <w:t>This determines if access will be allowed or forbidden for that specific resource.</w:t>
            </w:r>
          </w:p>
        </w:tc>
      </w:tr>
    </w:tbl>
    <w:p w14:paraId="376F8E55" w14:textId="77777777" w:rsidR="002A365D" w:rsidRDefault="002A365D" w:rsidP="004C1D5B">
      <w:pPr>
        <w:jc w:val="both"/>
      </w:pPr>
    </w:p>
    <w:p w14:paraId="0ADAEC91" w14:textId="0BB226DC" w:rsidR="001F7183" w:rsidRDefault="001F7183" w:rsidP="004C1D5B">
      <w:pPr>
        <w:jc w:val="both"/>
      </w:pPr>
    </w:p>
    <w:p w14:paraId="17524DA8" w14:textId="62B0F929" w:rsidR="00A93F9A" w:rsidRPr="004C1D5B" w:rsidRDefault="00A93F9A" w:rsidP="00A93F9A">
      <w:pPr>
        <w:pStyle w:val="ListParagraph"/>
        <w:numPr>
          <w:ilvl w:val="0"/>
          <w:numId w:val="12"/>
        </w:numPr>
        <w:jc w:val="both"/>
      </w:pPr>
      <w:r>
        <w:lastRenderedPageBreak/>
        <w:t xml:space="preserve">Execute the </w:t>
      </w:r>
      <w:proofErr w:type="spellStart"/>
      <w:r w:rsidRPr="009B1D58">
        <w:t>Set</w:t>
      </w:r>
      <w:r w:rsidR="00A45458">
        <w:t>Design</w:t>
      </w:r>
      <w:r w:rsidRPr="009B1D58">
        <w:t>TimePermissions</w:t>
      </w:r>
      <w:proofErr w:type="spellEnd"/>
      <w:r>
        <w:t xml:space="preserve"> service from the </w:t>
      </w:r>
      <w:proofErr w:type="spellStart"/>
      <w:proofErr w:type="gramStart"/>
      <w:r w:rsidRPr="009B1D58">
        <w:rPr>
          <w:rFonts w:ascii="Arial" w:hAnsi="Arial" w:cs="Arial"/>
          <w:color w:val="212529"/>
          <w:sz w:val="18"/>
          <w:szCs w:val="18"/>
          <w:shd w:val="clear" w:color="auto" w:fill="FFFFFF"/>
        </w:rPr>
        <w:t>GitBackup.VisibilityAndPermissionSettings.Thing</w:t>
      </w:r>
      <w:proofErr w:type="spellEnd"/>
      <w:proofErr w:type="gramEnd"/>
      <w:r w:rsidRPr="009B1D58">
        <w:rPr>
          <w:rFonts w:ascii="Arial" w:hAnsi="Arial" w:cs="Arial"/>
          <w:color w:val="212529"/>
          <w:sz w:val="18"/>
          <w:szCs w:val="18"/>
          <w:shd w:val="clear" w:color="auto" w:fill="FFFFFF"/>
        </w:rPr>
        <w:t xml:space="preserve">. </w:t>
      </w:r>
      <w:r>
        <w:rPr>
          <w:rFonts w:ascii="Arial" w:hAnsi="Arial" w:cs="Arial"/>
          <w:color w:val="212529"/>
          <w:sz w:val="18"/>
          <w:szCs w:val="18"/>
          <w:shd w:val="clear" w:color="auto" w:fill="FFFFFF"/>
        </w:rPr>
        <w:t>Input the</w:t>
      </w:r>
      <w:r w:rsidRPr="009B1D58">
        <w:rPr>
          <w:rFonts w:ascii="Arial" w:hAnsi="Arial" w:cs="Arial"/>
          <w:color w:val="212529"/>
          <w:sz w:val="18"/>
          <w:szCs w:val="18"/>
          <w:shd w:val="clear" w:color="auto" w:fill="FFFFFF"/>
        </w:rPr>
        <w:t xml:space="preserve"> Version as a parameter, and the operations associated with that version will be executed.</w:t>
      </w:r>
    </w:p>
    <w:p w14:paraId="4B79D6BC" w14:textId="3139DA1B" w:rsidR="00A93F9A" w:rsidRDefault="00A93F9A" w:rsidP="00A93F9A">
      <w:pPr>
        <w:jc w:val="both"/>
      </w:pPr>
      <w:r>
        <w:t>An example for filling up this table is shown below:</w:t>
      </w:r>
    </w:p>
    <w:p w14:paraId="1371013F" w14:textId="77777777" w:rsidR="00447F78" w:rsidRDefault="00447F78" w:rsidP="00A93F9A">
      <w:pPr>
        <w:jc w:val="both"/>
      </w:pPr>
    </w:p>
    <w:p w14:paraId="4C897188" w14:textId="3EC304EF" w:rsidR="001F7183" w:rsidRDefault="00447F78" w:rsidP="004C1D5B">
      <w:pPr>
        <w:jc w:val="both"/>
      </w:pPr>
      <w:r>
        <w:rPr>
          <w:noProof/>
        </w:rPr>
        <w:drawing>
          <wp:inline distT="0" distB="0" distL="0" distR="0" wp14:anchorId="5AA1239B" wp14:editId="40EF23B6">
            <wp:extent cx="5943600" cy="1492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0C1A" w14:textId="03C86C42" w:rsidR="00D80D41" w:rsidRDefault="00D80D41" w:rsidP="00401712">
      <w:pPr>
        <w:pStyle w:val="Heading1"/>
      </w:pPr>
      <w:bookmarkStart w:id="12" w:name="_Toc5899890"/>
      <w:bookmarkStart w:id="13" w:name="_Toc427157772"/>
      <w:r>
        <w:t>Known Limitations</w:t>
      </w:r>
      <w:bookmarkEnd w:id="12"/>
    </w:p>
    <w:p w14:paraId="3AEDD2EE" w14:textId="77777777" w:rsidR="009938C8" w:rsidRPr="009938C8" w:rsidRDefault="009938C8" w:rsidP="009938C8"/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8C14EB" w:rsidRPr="008C14EB" w14:paraId="60A427A8" w14:textId="77777777" w:rsidTr="001F433A">
        <w:tc>
          <w:tcPr>
            <w:tcW w:w="8990" w:type="dxa"/>
          </w:tcPr>
          <w:p w14:paraId="5CAFD5A6" w14:textId="3D523F69" w:rsidR="008C14EB" w:rsidRPr="008C14EB" w:rsidRDefault="00E06E18" w:rsidP="008C14EB">
            <w:r>
              <w:t xml:space="preserve">Adding operations is only done through the </w:t>
            </w:r>
            <w:proofErr w:type="spellStart"/>
            <w:r>
              <w:t>DataTable’s</w:t>
            </w:r>
            <w:proofErr w:type="spellEnd"/>
            <w:r>
              <w:t xml:space="preserve"> </w:t>
            </w:r>
            <w:proofErr w:type="spellStart"/>
            <w:r>
              <w:t>HomeMashup</w:t>
            </w:r>
            <w:proofErr w:type="spellEnd"/>
            <w:r>
              <w:t>, and there is no way to do syntax checking there.</w:t>
            </w:r>
            <w:r w:rsidR="00394FE9">
              <w:t xml:space="preserve"> As a result, you need to be careful when adding operations and double check the row contents, as some fields are </w:t>
            </w:r>
            <w:r w:rsidR="00394FE9" w:rsidRPr="00B7235C">
              <w:rPr>
                <w:b/>
              </w:rPr>
              <w:t>not</w:t>
            </w:r>
            <w:r w:rsidR="00394FE9">
              <w:t xml:space="preserve"> case insensitive.</w:t>
            </w:r>
          </w:p>
        </w:tc>
      </w:tr>
      <w:tr w:rsidR="008C14EB" w:rsidRPr="008C14EB" w14:paraId="484241AA" w14:textId="77777777" w:rsidTr="001F433A">
        <w:tc>
          <w:tcPr>
            <w:tcW w:w="8990" w:type="dxa"/>
          </w:tcPr>
          <w:p w14:paraId="14923685" w14:textId="00591041" w:rsidR="008C14EB" w:rsidRPr="00B7235C" w:rsidRDefault="00B7235C" w:rsidP="00CB3DA2">
            <w:r w:rsidRPr="00B7235C">
              <w:t xml:space="preserve">Visibility operations are not </w:t>
            </w:r>
            <w:r w:rsidR="00483EF8">
              <w:t>supported</w:t>
            </w:r>
            <w:r w:rsidRPr="00B7235C">
              <w:t xml:space="preserve"> for Collections.</w:t>
            </w:r>
          </w:p>
        </w:tc>
      </w:tr>
    </w:tbl>
    <w:p w14:paraId="786359DF" w14:textId="6E1AE309" w:rsidR="00CF7E2C" w:rsidRDefault="00CF7E2C" w:rsidP="00D80D41">
      <w:pPr>
        <w:rPr>
          <w:sz w:val="8"/>
        </w:rPr>
      </w:pPr>
    </w:p>
    <w:p w14:paraId="1884BE6B" w14:textId="77777777" w:rsidR="00483EF8" w:rsidRDefault="00483EF8" w:rsidP="00D80D41">
      <w:pPr>
        <w:rPr>
          <w:sz w:val="8"/>
        </w:rPr>
      </w:pPr>
    </w:p>
    <w:p w14:paraId="2530883A" w14:textId="77777777" w:rsidR="00CF7E2C" w:rsidRDefault="00CF7E2C">
      <w:pPr>
        <w:contextualSpacing w:val="0"/>
        <w:rPr>
          <w:sz w:val="8"/>
        </w:rPr>
      </w:pPr>
      <w:r>
        <w:rPr>
          <w:sz w:val="8"/>
        </w:rPr>
        <w:br w:type="page"/>
      </w:r>
    </w:p>
    <w:p w14:paraId="5625CFA9" w14:textId="167BC490" w:rsidR="00CF7E2C" w:rsidRPr="0033056D" w:rsidRDefault="00CF7E2C" w:rsidP="00D80D41">
      <w:pPr>
        <w:rPr>
          <w:sz w:val="8"/>
        </w:rPr>
      </w:pPr>
    </w:p>
    <w:p w14:paraId="70B823F5" w14:textId="085B644F" w:rsidR="006C4E67" w:rsidRPr="00515DC2" w:rsidRDefault="006C4E67" w:rsidP="00401712">
      <w:pPr>
        <w:pStyle w:val="Heading1"/>
      </w:pPr>
      <w:bookmarkStart w:id="14" w:name="_Toc5899891"/>
      <w:r w:rsidRPr="00515DC2">
        <w:t>Compatibility</w:t>
      </w:r>
      <w:bookmarkEnd w:id="13"/>
      <w:bookmarkEnd w:id="14"/>
    </w:p>
    <w:p w14:paraId="70B823F6" w14:textId="77777777" w:rsidR="006C4E67" w:rsidRPr="00515DC2" w:rsidRDefault="006C4E67" w:rsidP="00E970A9"/>
    <w:p w14:paraId="70B823F7" w14:textId="69E7804E" w:rsidR="006C4E67" w:rsidRPr="00515DC2" w:rsidRDefault="00B27B10" w:rsidP="00E970A9">
      <w:r w:rsidRPr="00515DC2">
        <w:t xml:space="preserve">This extension was tested for compatibility with the following </w:t>
      </w:r>
      <w:proofErr w:type="spellStart"/>
      <w:r w:rsidRPr="00515DC2">
        <w:t>ThingWorx</w:t>
      </w:r>
      <w:proofErr w:type="spellEnd"/>
      <w:r w:rsidRPr="00515DC2">
        <w:t xml:space="preserve"> Platform version(s) and Operating System(s):</w:t>
      </w:r>
    </w:p>
    <w:tbl>
      <w:tblPr>
        <w:tblW w:w="9360" w:type="dxa"/>
        <w:tblInd w:w="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635"/>
        <w:gridCol w:w="5725"/>
      </w:tblGrid>
      <w:tr w:rsidR="006C4E67" w:rsidRPr="00515DC2" w14:paraId="70B823FA" w14:textId="77777777" w:rsidTr="00452758">
        <w:tc>
          <w:tcPr>
            <w:tcW w:w="3635" w:type="dxa"/>
            <w:tcBorders>
              <w:top w:val="single" w:sz="4" w:space="0" w:color="auto"/>
            </w:tcBorders>
            <w:shd w:val="pct25" w:color="auto" w:fill="auto"/>
          </w:tcPr>
          <w:p w14:paraId="70B823F8" w14:textId="77777777" w:rsidR="006C4E67" w:rsidRPr="00515DC2" w:rsidRDefault="006C4E67" w:rsidP="00401712">
            <w:pPr>
              <w:pStyle w:val="Heading5"/>
            </w:pPr>
            <w:proofErr w:type="spellStart"/>
            <w:r w:rsidRPr="00515DC2">
              <w:t>ThingWorx</w:t>
            </w:r>
            <w:proofErr w:type="spellEnd"/>
            <w:r w:rsidRPr="00515DC2">
              <w:t xml:space="preserve"> Platform Version</w:t>
            </w:r>
          </w:p>
        </w:tc>
        <w:tc>
          <w:tcPr>
            <w:tcW w:w="5725" w:type="dxa"/>
            <w:tcBorders>
              <w:top w:val="single" w:sz="4" w:space="0" w:color="auto"/>
            </w:tcBorders>
            <w:shd w:val="clear" w:color="auto" w:fill="auto"/>
          </w:tcPr>
          <w:p w14:paraId="70B823F9" w14:textId="7E3554B0" w:rsidR="006C4E67" w:rsidRPr="00515DC2" w:rsidRDefault="00885518" w:rsidP="00D3740A">
            <w:proofErr w:type="spellStart"/>
            <w:r>
              <w:t>ThingWorx</w:t>
            </w:r>
            <w:proofErr w:type="spellEnd"/>
            <w:r>
              <w:t xml:space="preserve"> </w:t>
            </w:r>
            <w:r w:rsidR="002639EE">
              <w:t>8.</w:t>
            </w:r>
            <w:r w:rsidR="00FE380D">
              <w:t>3</w:t>
            </w:r>
            <w:r w:rsidR="00522798">
              <w:t>.1</w:t>
            </w:r>
            <w:r w:rsidR="00CF7E2C">
              <w:t>, 8.2.3</w:t>
            </w:r>
            <w:r w:rsidR="00E174C7">
              <w:t>, 8.4.</w:t>
            </w:r>
            <w:r w:rsidR="00D3740A">
              <w:t>0, 8.4.1, 8.4.2</w:t>
            </w:r>
          </w:p>
        </w:tc>
      </w:tr>
      <w:tr w:rsidR="006C4E67" w:rsidRPr="00515DC2" w14:paraId="70B823FD" w14:textId="77777777" w:rsidTr="00452758">
        <w:tc>
          <w:tcPr>
            <w:tcW w:w="3635" w:type="dxa"/>
            <w:tcBorders>
              <w:top w:val="single" w:sz="4" w:space="0" w:color="auto"/>
            </w:tcBorders>
            <w:shd w:val="pct25" w:color="auto" w:fill="auto"/>
          </w:tcPr>
          <w:p w14:paraId="70B823FB" w14:textId="77777777" w:rsidR="006C4E67" w:rsidRPr="00515DC2" w:rsidRDefault="006C4E67" w:rsidP="00401712">
            <w:pPr>
              <w:pStyle w:val="Heading5"/>
            </w:pPr>
            <w:r w:rsidRPr="00515DC2">
              <w:t>OS</w:t>
            </w:r>
          </w:p>
        </w:tc>
        <w:tc>
          <w:tcPr>
            <w:tcW w:w="5725" w:type="dxa"/>
            <w:tcBorders>
              <w:top w:val="single" w:sz="4" w:space="0" w:color="auto"/>
            </w:tcBorders>
            <w:shd w:val="clear" w:color="auto" w:fill="auto"/>
          </w:tcPr>
          <w:p w14:paraId="70B823FC" w14:textId="5077DA05" w:rsidR="006C4E67" w:rsidRPr="00515DC2" w:rsidRDefault="00DA40C5" w:rsidP="00DA40C5">
            <w:r>
              <w:t>Windows 10</w:t>
            </w:r>
            <w:r w:rsidR="00F256D6">
              <w:t xml:space="preserve"> 64 bit</w:t>
            </w:r>
          </w:p>
        </w:tc>
      </w:tr>
    </w:tbl>
    <w:p w14:paraId="13287381" w14:textId="25011E2A" w:rsidR="0033056D" w:rsidRPr="0033056D" w:rsidRDefault="0033056D" w:rsidP="0033056D"/>
    <w:p w14:paraId="70B82400" w14:textId="712682B5" w:rsidR="006C4E67" w:rsidRPr="00515DC2" w:rsidRDefault="006C4E67" w:rsidP="00401712">
      <w:pPr>
        <w:pStyle w:val="Heading1"/>
      </w:pPr>
      <w:bookmarkStart w:id="15" w:name="_Toc5899892"/>
      <w:r w:rsidRPr="00515DC2">
        <w:t>Document Revision History</w:t>
      </w:r>
      <w:bookmarkEnd w:id="15"/>
    </w:p>
    <w:p w14:paraId="70B82401" w14:textId="77777777" w:rsidR="006C4E67" w:rsidRPr="0033056D" w:rsidRDefault="006C4E67" w:rsidP="00E970A9">
      <w:pPr>
        <w:rPr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1440"/>
        <w:gridCol w:w="5575"/>
      </w:tblGrid>
      <w:tr w:rsidR="006C4E67" w:rsidRPr="00515DC2" w14:paraId="70B82405" w14:textId="77777777" w:rsidTr="00452758">
        <w:tc>
          <w:tcPr>
            <w:tcW w:w="2335" w:type="dxa"/>
            <w:shd w:val="clear" w:color="auto" w:fill="FFD094" w:themeFill="accent3" w:themeFillTint="66"/>
          </w:tcPr>
          <w:p w14:paraId="70B82402" w14:textId="77777777" w:rsidR="006C4E67" w:rsidRPr="00515DC2" w:rsidRDefault="006C4E67" w:rsidP="00E970A9">
            <w:r w:rsidRPr="00515DC2">
              <w:t>Revision Date</w:t>
            </w:r>
          </w:p>
        </w:tc>
        <w:tc>
          <w:tcPr>
            <w:tcW w:w="1440" w:type="dxa"/>
            <w:shd w:val="clear" w:color="auto" w:fill="FFD094" w:themeFill="accent3" w:themeFillTint="66"/>
          </w:tcPr>
          <w:p w14:paraId="70B82403" w14:textId="77777777" w:rsidR="006C4E67" w:rsidRPr="00515DC2" w:rsidRDefault="006C4E67" w:rsidP="00E970A9">
            <w:r w:rsidRPr="00515DC2">
              <w:t>Version</w:t>
            </w:r>
          </w:p>
        </w:tc>
        <w:tc>
          <w:tcPr>
            <w:tcW w:w="5575" w:type="dxa"/>
            <w:shd w:val="clear" w:color="auto" w:fill="FFD094" w:themeFill="accent3" w:themeFillTint="66"/>
          </w:tcPr>
          <w:p w14:paraId="70B82404" w14:textId="77777777" w:rsidR="006C4E67" w:rsidRPr="00515DC2" w:rsidRDefault="006C4E67" w:rsidP="00E970A9">
            <w:r w:rsidRPr="00515DC2">
              <w:t>Description of Change</w:t>
            </w:r>
          </w:p>
        </w:tc>
      </w:tr>
      <w:tr w:rsidR="006C4E67" w:rsidRPr="00515DC2" w14:paraId="70B82409" w14:textId="77777777" w:rsidTr="00452758">
        <w:tc>
          <w:tcPr>
            <w:tcW w:w="2335" w:type="dxa"/>
          </w:tcPr>
          <w:p w14:paraId="70B82406" w14:textId="5B3CD318" w:rsidR="006C4E67" w:rsidRPr="00515DC2" w:rsidRDefault="00D80D41" w:rsidP="00D80D41">
            <w:r>
              <w:t>December</w:t>
            </w:r>
            <w:r w:rsidR="00B27B10" w:rsidRPr="00515DC2">
              <w:t xml:space="preserve"> </w:t>
            </w:r>
            <w:r>
              <w:t>20, 2017</w:t>
            </w:r>
          </w:p>
        </w:tc>
        <w:tc>
          <w:tcPr>
            <w:tcW w:w="1440" w:type="dxa"/>
          </w:tcPr>
          <w:p w14:paraId="70B82407" w14:textId="2AC9329E" w:rsidR="006C4E67" w:rsidRPr="00515DC2" w:rsidRDefault="006C4E67" w:rsidP="00E970A9">
            <w:r w:rsidRPr="00515DC2">
              <w:t>1</w:t>
            </w:r>
            <w:r w:rsidR="00D80D41">
              <w:t>.0</w:t>
            </w:r>
          </w:p>
        </w:tc>
        <w:tc>
          <w:tcPr>
            <w:tcW w:w="5575" w:type="dxa"/>
          </w:tcPr>
          <w:p w14:paraId="70B82408" w14:textId="20782CBF" w:rsidR="006C4E67" w:rsidRPr="00515DC2" w:rsidRDefault="00D80D41" w:rsidP="00E970A9">
            <w:r>
              <w:t>Initial version</w:t>
            </w:r>
          </w:p>
        </w:tc>
      </w:tr>
      <w:tr w:rsidR="00023694" w:rsidRPr="00515DC2" w14:paraId="2C9F4640" w14:textId="77777777" w:rsidTr="00452758">
        <w:tc>
          <w:tcPr>
            <w:tcW w:w="2335" w:type="dxa"/>
          </w:tcPr>
          <w:p w14:paraId="7E81D461" w14:textId="1F8EFA1D" w:rsidR="00023694" w:rsidRDefault="00023694" w:rsidP="00D80D41">
            <w:r>
              <w:t>December 27, 2017</w:t>
            </w:r>
          </w:p>
        </w:tc>
        <w:tc>
          <w:tcPr>
            <w:tcW w:w="1440" w:type="dxa"/>
          </w:tcPr>
          <w:p w14:paraId="55BD76E3" w14:textId="7E19089E" w:rsidR="00023694" w:rsidRPr="00515DC2" w:rsidRDefault="00023694" w:rsidP="00E970A9">
            <w:r>
              <w:t>1.1</w:t>
            </w:r>
          </w:p>
        </w:tc>
        <w:tc>
          <w:tcPr>
            <w:tcW w:w="5575" w:type="dxa"/>
          </w:tcPr>
          <w:p w14:paraId="6086C0CC" w14:textId="3366FECB" w:rsidR="00023694" w:rsidRDefault="00023694" w:rsidP="00E970A9">
            <w:r>
              <w:t>Added documentation for Branch</w:t>
            </w:r>
            <w:r w:rsidR="00F5111C">
              <w:t xml:space="preserve"> and Checkout</w:t>
            </w:r>
            <w:r>
              <w:t xml:space="preserve"> related functionality</w:t>
            </w:r>
          </w:p>
        </w:tc>
      </w:tr>
      <w:tr w:rsidR="00A26F54" w:rsidRPr="00515DC2" w14:paraId="1FA0A23D" w14:textId="77777777" w:rsidTr="00452758">
        <w:tc>
          <w:tcPr>
            <w:tcW w:w="2335" w:type="dxa"/>
          </w:tcPr>
          <w:p w14:paraId="2FE73885" w14:textId="7A98FBE3" w:rsidR="00A26F54" w:rsidRDefault="008A2AA0" w:rsidP="00D80D41">
            <w:r>
              <w:t>January 25</w:t>
            </w:r>
            <w:r w:rsidR="00A26F54">
              <w:t>, 2018</w:t>
            </w:r>
          </w:p>
        </w:tc>
        <w:tc>
          <w:tcPr>
            <w:tcW w:w="1440" w:type="dxa"/>
          </w:tcPr>
          <w:p w14:paraId="547022ED" w14:textId="7DB626A3" w:rsidR="00A26F54" w:rsidRDefault="00A26F54" w:rsidP="00E970A9">
            <w:r>
              <w:t>1.2</w:t>
            </w:r>
          </w:p>
        </w:tc>
        <w:tc>
          <w:tcPr>
            <w:tcW w:w="5575" w:type="dxa"/>
          </w:tcPr>
          <w:p w14:paraId="6CF8CB6A" w14:textId="36623556" w:rsidR="00A26F54" w:rsidRDefault="00A26F54" w:rsidP="00A26F54">
            <w:r>
              <w:t>Updated software changelog and known limitations</w:t>
            </w:r>
          </w:p>
        </w:tc>
      </w:tr>
      <w:tr w:rsidR="00C52F76" w:rsidRPr="00515DC2" w14:paraId="0261A537" w14:textId="77777777" w:rsidTr="00452758">
        <w:tc>
          <w:tcPr>
            <w:tcW w:w="2335" w:type="dxa"/>
          </w:tcPr>
          <w:p w14:paraId="48D6D71D" w14:textId="671ECE5F" w:rsidR="00C52F76" w:rsidRDefault="00C52F76" w:rsidP="00D80D41">
            <w:r>
              <w:t>February 1</w:t>
            </w:r>
            <w:r w:rsidRPr="00C52F76">
              <w:rPr>
                <w:vertAlign w:val="superscript"/>
              </w:rPr>
              <w:t>st</w:t>
            </w:r>
            <w:r>
              <w:t>, 2018</w:t>
            </w:r>
          </w:p>
        </w:tc>
        <w:tc>
          <w:tcPr>
            <w:tcW w:w="1440" w:type="dxa"/>
          </w:tcPr>
          <w:p w14:paraId="750743DB" w14:textId="3801D309" w:rsidR="00C52F76" w:rsidRDefault="00C52F76" w:rsidP="00E970A9">
            <w:r>
              <w:t>1.2.1</w:t>
            </w:r>
          </w:p>
        </w:tc>
        <w:tc>
          <w:tcPr>
            <w:tcW w:w="5575" w:type="dxa"/>
          </w:tcPr>
          <w:p w14:paraId="32C31DF9" w14:textId="20A48585" w:rsidR="00C52F76" w:rsidRDefault="00C52F76" w:rsidP="00A26F54">
            <w:r>
              <w:t>Updated software changelog</w:t>
            </w:r>
          </w:p>
        </w:tc>
      </w:tr>
      <w:tr w:rsidR="00CF7E2C" w:rsidRPr="00515DC2" w14:paraId="226ABC47" w14:textId="77777777" w:rsidTr="00452758">
        <w:tc>
          <w:tcPr>
            <w:tcW w:w="2335" w:type="dxa"/>
          </w:tcPr>
          <w:p w14:paraId="1FDD6B02" w14:textId="27DC4BE7" w:rsidR="00CF7E2C" w:rsidRDefault="00CF7E2C" w:rsidP="00D80D41">
            <w:r>
              <w:t>April 26</w:t>
            </w:r>
            <w:r w:rsidRPr="00CF7E2C">
              <w:rPr>
                <w:vertAlign w:val="superscript"/>
              </w:rPr>
              <w:t>th</w:t>
            </w:r>
            <w:r>
              <w:t>, 2018</w:t>
            </w:r>
          </w:p>
        </w:tc>
        <w:tc>
          <w:tcPr>
            <w:tcW w:w="1440" w:type="dxa"/>
          </w:tcPr>
          <w:p w14:paraId="0C5EF2B0" w14:textId="16439550" w:rsidR="00CF7E2C" w:rsidRDefault="00CF7E2C" w:rsidP="00E970A9">
            <w:r>
              <w:t>1.3.0</w:t>
            </w:r>
          </w:p>
        </w:tc>
        <w:tc>
          <w:tcPr>
            <w:tcW w:w="5575" w:type="dxa"/>
          </w:tcPr>
          <w:p w14:paraId="3190FDF0" w14:textId="2E34EAC0" w:rsidR="00CF7E2C" w:rsidRDefault="002675FB" w:rsidP="00A26F54">
            <w:r>
              <w:t>Added documentation for the Git Status functionality.</w:t>
            </w:r>
            <w:r w:rsidR="007B5685">
              <w:t xml:space="preserve"> Updated software changelog.</w:t>
            </w:r>
          </w:p>
        </w:tc>
      </w:tr>
      <w:tr w:rsidR="000119AE" w:rsidRPr="00515DC2" w14:paraId="289E40A9" w14:textId="77777777" w:rsidTr="00452758">
        <w:tc>
          <w:tcPr>
            <w:tcW w:w="2335" w:type="dxa"/>
          </w:tcPr>
          <w:p w14:paraId="74AB931D" w14:textId="5FD9DB89" w:rsidR="000119AE" w:rsidRDefault="000119AE" w:rsidP="00D80D41">
            <w:r>
              <w:t>04 May 2018</w:t>
            </w:r>
          </w:p>
        </w:tc>
        <w:tc>
          <w:tcPr>
            <w:tcW w:w="1440" w:type="dxa"/>
          </w:tcPr>
          <w:p w14:paraId="7537B6AB" w14:textId="228BC098" w:rsidR="000119AE" w:rsidRDefault="000119AE" w:rsidP="00E970A9">
            <w:r>
              <w:t>1.3.1</w:t>
            </w:r>
          </w:p>
        </w:tc>
        <w:tc>
          <w:tcPr>
            <w:tcW w:w="5575" w:type="dxa"/>
          </w:tcPr>
          <w:p w14:paraId="7567C284" w14:textId="78861F6D" w:rsidR="000119AE" w:rsidRDefault="000119AE" w:rsidP="00A26F54">
            <w:r>
              <w:t>Updated software changelog</w:t>
            </w:r>
          </w:p>
        </w:tc>
      </w:tr>
      <w:tr w:rsidR="0037263F" w:rsidRPr="00515DC2" w14:paraId="2C66E5A4" w14:textId="77777777" w:rsidTr="00452758">
        <w:tc>
          <w:tcPr>
            <w:tcW w:w="2335" w:type="dxa"/>
          </w:tcPr>
          <w:p w14:paraId="02C947D3" w14:textId="0044DD47" w:rsidR="0037263F" w:rsidRDefault="0037263F" w:rsidP="00D80D41">
            <w:r>
              <w:t>11 January 2019</w:t>
            </w:r>
          </w:p>
        </w:tc>
        <w:tc>
          <w:tcPr>
            <w:tcW w:w="1440" w:type="dxa"/>
          </w:tcPr>
          <w:p w14:paraId="7ED51243" w14:textId="4D7B7CD9" w:rsidR="0037263F" w:rsidRDefault="00F71CA3" w:rsidP="00E970A9">
            <w:r>
              <w:t>2.0.0</w:t>
            </w:r>
          </w:p>
        </w:tc>
        <w:tc>
          <w:tcPr>
            <w:tcW w:w="5575" w:type="dxa"/>
          </w:tcPr>
          <w:p w14:paraId="4F2A7F6A" w14:textId="4E5BB298" w:rsidR="0037263F" w:rsidRDefault="0037263F" w:rsidP="00A26F54">
            <w:r>
              <w:t xml:space="preserve">Updated software changelog, updated guide with v. </w:t>
            </w:r>
            <w:r w:rsidR="006F6093">
              <w:t>2.0.0</w:t>
            </w:r>
            <w:r>
              <w:t xml:space="preserve"> UI</w:t>
            </w:r>
            <w:r w:rsidR="00FE380D">
              <w:t>, added contributor list to the changelog</w:t>
            </w:r>
          </w:p>
        </w:tc>
      </w:tr>
      <w:tr w:rsidR="00FF6A9E" w:rsidRPr="00515DC2" w14:paraId="50575693" w14:textId="77777777" w:rsidTr="00452758">
        <w:tc>
          <w:tcPr>
            <w:tcW w:w="2335" w:type="dxa"/>
          </w:tcPr>
          <w:p w14:paraId="30DC5800" w14:textId="4FD54BD5" w:rsidR="00FF6A9E" w:rsidRDefault="00FF6A9E" w:rsidP="00D80D41">
            <w:r>
              <w:t>11 February 2019</w:t>
            </w:r>
          </w:p>
        </w:tc>
        <w:tc>
          <w:tcPr>
            <w:tcW w:w="1440" w:type="dxa"/>
          </w:tcPr>
          <w:p w14:paraId="1028B5D2" w14:textId="23CCF2AD" w:rsidR="00FF6A9E" w:rsidRDefault="00FF6A9E" w:rsidP="00E970A9">
            <w:r>
              <w:t>2.0.1</w:t>
            </w:r>
          </w:p>
        </w:tc>
        <w:tc>
          <w:tcPr>
            <w:tcW w:w="5575" w:type="dxa"/>
          </w:tcPr>
          <w:p w14:paraId="04D3E726" w14:textId="41CF0C35" w:rsidR="00FF6A9E" w:rsidRDefault="00FF6A9E" w:rsidP="00A26F54">
            <w:r>
              <w:t>Updated software changelog</w:t>
            </w:r>
          </w:p>
        </w:tc>
      </w:tr>
      <w:tr w:rsidR="009D3A75" w:rsidRPr="00515DC2" w14:paraId="1DDA2EB0" w14:textId="77777777" w:rsidTr="00452758">
        <w:tc>
          <w:tcPr>
            <w:tcW w:w="2335" w:type="dxa"/>
          </w:tcPr>
          <w:p w14:paraId="4EC4BC40" w14:textId="23DD90F1" w:rsidR="009D3A75" w:rsidRDefault="009D3A75" w:rsidP="00D80D41">
            <w:r>
              <w:t>29 March 2019</w:t>
            </w:r>
          </w:p>
        </w:tc>
        <w:tc>
          <w:tcPr>
            <w:tcW w:w="1440" w:type="dxa"/>
          </w:tcPr>
          <w:p w14:paraId="6C76C6E7" w14:textId="2D7CDE13" w:rsidR="009D3A75" w:rsidRDefault="009D3A75" w:rsidP="00E970A9">
            <w:r>
              <w:t>2.0.2</w:t>
            </w:r>
          </w:p>
        </w:tc>
        <w:tc>
          <w:tcPr>
            <w:tcW w:w="5575" w:type="dxa"/>
          </w:tcPr>
          <w:p w14:paraId="27673AB2" w14:textId="77777777" w:rsidR="009D3A75" w:rsidRDefault="009D3A75" w:rsidP="00A26F54">
            <w:r>
              <w:t>Updated software changelog</w:t>
            </w:r>
          </w:p>
          <w:p w14:paraId="23B97C16" w14:textId="598EDB44" w:rsidR="009D3A75" w:rsidRDefault="009D3A75" w:rsidP="00A26F54">
            <w:r>
              <w:t>Updated documentation</w:t>
            </w:r>
          </w:p>
        </w:tc>
      </w:tr>
    </w:tbl>
    <w:p w14:paraId="106A8CDF" w14:textId="21B04A3F" w:rsidR="00401712" w:rsidRPr="00515DC2" w:rsidRDefault="00401712" w:rsidP="00401712"/>
    <w:sectPr w:rsidR="00401712" w:rsidRPr="00515DC2" w:rsidSect="006539A5">
      <w:headerReference w:type="default" r:id="rId23"/>
      <w:footerReference w:type="default" r:id="rId24"/>
      <w:pgSz w:w="12240" w:h="15840"/>
      <w:pgMar w:top="1440" w:right="1440" w:bottom="1440" w:left="1440" w:header="720" w:footer="195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4E4430" w14:textId="77777777" w:rsidR="0029617B" w:rsidRDefault="0029617B" w:rsidP="00E970A9">
      <w:r>
        <w:separator/>
      </w:r>
    </w:p>
    <w:p w14:paraId="039AA488" w14:textId="77777777" w:rsidR="0029617B" w:rsidRDefault="0029617B" w:rsidP="00E970A9"/>
  </w:endnote>
  <w:endnote w:type="continuationSeparator" w:id="0">
    <w:p w14:paraId="3A537BA7" w14:textId="77777777" w:rsidR="0029617B" w:rsidRDefault="0029617B" w:rsidP="00E970A9">
      <w:r>
        <w:continuationSeparator/>
      </w:r>
    </w:p>
    <w:p w14:paraId="2FBB979A" w14:textId="77777777" w:rsidR="0029617B" w:rsidRDefault="0029617B" w:rsidP="00E970A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6B61CD86-BBD5-4308-A1B3-3FA740D43D44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2" w:fontKey="{F7D51A26-19CE-4B3C-BA42-62B6F6CE08CD}"/>
    <w:embedBold r:id="rId3" w:fontKey="{306E7F9A-FF01-4964-97E1-B761E56A095A}"/>
  </w:font>
  <w:font w:name="Questrial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22D31139-61CB-451B-9118-F61EE4E49C6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57828300-B1D5-4171-9F69-293BA8307658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EF0B5B" w14:textId="72A638F2" w:rsidR="00560B28" w:rsidRDefault="00560B28" w:rsidP="00484793">
    <w:pPr>
      <w:pStyle w:val="Footer"/>
    </w:pPr>
    <w:r w:rsidRPr="00C06C64">
      <w:tab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  <w:r w:rsidRPr="00C06C64">
      <w:tab/>
    </w:r>
    <w:r>
      <w:rPr>
        <w:noProof/>
        <w:lang w:val="ro-RO" w:eastAsia="ro-RO"/>
      </w:rPr>
      <w:drawing>
        <wp:inline distT="0" distB="0" distL="0" distR="0" wp14:anchorId="2EBD5652" wp14:editId="30A5526B">
          <wp:extent cx="1685253" cy="417713"/>
          <wp:effectExtent l="0" t="0" r="0" b="0"/>
          <wp:docPr id="108" name="Picture 1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81748" cy="44163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8B596F" w14:textId="77777777" w:rsidR="0029617B" w:rsidRDefault="0029617B" w:rsidP="00E970A9">
      <w:r>
        <w:separator/>
      </w:r>
    </w:p>
    <w:p w14:paraId="5BF2F4C1" w14:textId="77777777" w:rsidR="0029617B" w:rsidRDefault="0029617B" w:rsidP="00E970A9"/>
  </w:footnote>
  <w:footnote w:type="continuationSeparator" w:id="0">
    <w:p w14:paraId="48E902A8" w14:textId="77777777" w:rsidR="0029617B" w:rsidRDefault="0029617B" w:rsidP="00E970A9">
      <w:r>
        <w:continuationSeparator/>
      </w:r>
    </w:p>
    <w:p w14:paraId="2E17C584" w14:textId="77777777" w:rsidR="0029617B" w:rsidRDefault="0029617B" w:rsidP="00E970A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B8242B" w14:textId="3ED5CD88" w:rsidR="00560B28" w:rsidRDefault="00560B28" w:rsidP="00E970A9">
    <w:pPr>
      <w:pStyle w:val="Header"/>
    </w:pPr>
    <w:r>
      <w:t>[</w:t>
    </w:r>
    <w:r w:rsidR="003323C7">
      <w:t>Visibility and Permission Manager</w:t>
    </w:r>
    <w:r>
      <w:t xml:space="preserve"> User Guide] </w:t>
    </w:r>
  </w:p>
  <w:p w14:paraId="4F5BC0AF" w14:textId="77777777" w:rsidR="00560B28" w:rsidRDefault="00560B28" w:rsidP="00E970A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2"/>
    <w:multiLevelType w:val="singleLevel"/>
    <w:tmpl w:val="8A0A1CE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1A4E69A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92903FD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4E443DF"/>
    <w:multiLevelType w:val="hybridMultilevel"/>
    <w:tmpl w:val="2946A8E8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153E1B"/>
    <w:multiLevelType w:val="hybridMultilevel"/>
    <w:tmpl w:val="ABA0A2BC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2F719E"/>
    <w:multiLevelType w:val="hybridMultilevel"/>
    <w:tmpl w:val="ABA0A2BC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C92B52"/>
    <w:multiLevelType w:val="hybridMultilevel"/>
    <w:tmpl w:val="ABA0A2BC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2C16E3"/>
    <w:multiLevelType w:val="multilevel"/>
    <w:tmpl w:val="A6128D20"/>
    <w:styleLink w:val="OrderedList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(%7)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686A70CF"/>
    <w:multiLevelType w:val="hybridMultilevel"/>
    <w:tmpl w:val="2946A8E8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1676A3"/>
    <w:multiLevelType w:val="hybridMultilevel"/>
    <w:tmpl w:val="AF306600"/>
    <w:lvl w:ilvl="0" w:tplc="C9B22654">
      <w:start w:val="1"/>
      <w:numFmt w:val="decimal"/>
      <w:pStyle w:val="Step"/>
      <w:lvlText w:val="%1."/>
      <w:lvlJc w:val="left"/>
      <w:pPr>
        <w:ind w:left="720" w:hanging="360"/>
      </w:pPr>
      <w:rPr>
        <w:rFonts w:hint="default"/>
        <w:b/>
      </w:rPr>
    </w:lvl>
    <w:lvl w:ilvl="1" w:tplc="8DA20FDE">
      <w:start w:val="1"/>
      <w:numFmt w:val="lowerLetter"/>
      <w:lvlText w:val="%2."/>
      <w:lvlJc w:val="left"/>
      <w:pPr>
        <w:ind w:left="1440" w:hanging="360"/>
      </w:pPr>
    </w:lvl>
    <w:lvl w:ilvl="2" w:tplc="19808E96">
      <w:start w:val="1"/>
      <w:numFmt w:val="lowerRoman"/>
      <w:lvlText w:val="%3."/>
      <w:lvlJc w:val="right"/>
      <w:pPr>
        <w:ind w:left="2160" w:hanging="180"/>
      </w:pPr>
    </w:lvl>
    <w:lvl w:ilvl="3" w:tplc="854408B4" w:tentative="1">
      <w:start w:val="1"/>
      <w:numFmt w:val="decimal"/>
      <w:lvlText w:val="%4."/>
      <w:lvlJc w:val="left"/>
      <w:pPr>
        <w:ind w:left="2880" w:hanging="360"/>
      </w:pPr>
    </w:lvl>
    <w:lvl w:ilvl="4" w:tplc="595A5A40" w:tentative="1">
      <w:start w:val="1"/>
      <w:numFmt w:val="lowerLetter"/>
      <w:lvlText w:val="%5."/>
      <w:lvlJc w:val="left"/>
      <w:pPr>
        <w:ind w:left="3600" w:hanging="360"/>
      </w:pPr>
    </w:lvl>
    <w:lvl w:ilvl="5" w:tplc="9B8A8F3A" w:tentative="1">
      <w:start w:val="1"/>
      <w:numFmt w:val="lowerRoman"/>
      <w:lvlText w:val="%6."/>
      <w:lvlJc w:val="right"/>
      <w:pPr>
        <w:ind w:left="4320" w:hanging="180"/>
      </w:pPr>
    </w:lvl>
    <w:lvl w:ilvl="6" w:tplc="0C36F7C2" w:tentative="1">
      <w:start w:val="1"/>
      <w:numFmt w:val="decimal"/>
      <w:lvlText w:val="%7."/>
      <w:lvlJc w:val="left"/>
      <w:pPr>
        <w:ind w:left="5040" w:hanging="360"/>
      </w:pPr>
    </w:lvl>
    <w:lvl w:ilvl="7" w:tplc="5886718E" w:tentative="1">
      <w:start w:val="1"/>
      <w:numFmt w:val="lowerLetter"/>
      <w:lvlText w:val="%8."/>
      <w:lvlJc w:val="left"/>
      <w:pPr>
        <w:ind w:left="5760" w:hanging="360"/>
      </w:pPr>
    </w:lvl>
    <w:lvl w:ilvl="8" w:tplc="C91E141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942861"/>
    <w:multiLevelType w:val="multilevel"/>
    <w:tmpl w:val="AEEC44EE"/>
    <w:styleLink w:val="List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alibri" w:eastAsia="Calibri" w:hAnsi="Calibri" w:cs="Calibri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n-US"/>
      </w:rPr>
    </w:lvl>
    <w:lvl w:ilvl="1">
      <w:start w:val="1"/>
      <w:numFmt w:val="lowerLetter"/>
      <w:lvlText w:val="%2."/>
      <w:lvlJc w:val="left"/>
      <w:pPr>
        <w:tabs>
          <w:tab w:val="num" w:pos="1410"/>
        </w:tabs>
        <w:ind w:left="1410" w:hanging="330"/>
      </w:pPr>
      <w:rPr>
        <w:rFonts w:ascii="Calibri" w:eastAsia="Calibri" w:hAnsi="Calibri" w:cs="Calibri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n-US"/>
      </w:rPr>
    </w:lvl>
    <w:lvl w:ilvl="2">
      <w:start w:val="1"/>
      <w:numFmt w:val="lowerRoman"/>
      <w:lvlText w:val="%3."/>
      <w:lvlJc w:val="left"/>
      <w:pPr>
        <w:tabs>
          <w:tab w:val="num" w:pos="2135"/>
        </w:tabs>
        <w:ind w:left="2135" w:hanging="271"/>
      </w:pPr>
      <w:rPr>
        <w:rFonts w:ascii="Calibri" w:eastAsia="Calibri" w:hAnsi="Calibri" w:cs="Calibri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n-US"/>
      </w:rPr>
    </w:lvl>
    <w:lvl w:ilvl="3">
      <w:start w:val="1"/>
      <w:numFmt w:val="decimal"/>
      <w:lvlText w:val="%4."/>
      <w:lvlJc w:val="left"/>
      <w:pPr>
        <w:tabs>
          <w:tab w:val="num" w:pos="2850"/>
        </w:tabs>
        <w:ind w:left="2850" w:hanging="330"/>
      </w:pPr>
      <w:rPr>
        <w:rFonts w:ascii="Calibri" w:eastAsia="Calibri" w:hAnsi="Calibri" w:cs="Calibri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n-US"/>
      </w:rPr>
    </w:lvl>
    <w:lvl w:ilvl="4">
      <w:start w:val="1"/>
      <w:numFmt w:val="lowerLetter"/>
      <w:lvlText w:val="%5."/>
      <w:lvlJc w:val="left"/>
      <w:pPr>
        <w:tabs>
          <w:tab w:val="num" w:pos="3570"/>
        </w:tabs>
        <w:ind w:left="3570" w:hanging="330"/>
      </w:pPr>
      <w:rPr>
        <w:rFonts w:ascii="Calibri" w:eastAsia="Calibri" w:hAnsi="Calibri" w:cs="Calibri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n-US"/>
      </w:rPr>
    </w:lvl>
    <w:lvl w:ilvl="5">
      <w:start w:val="1"/>
      <w:numFmt w:val="lowerRoman"/>
      <w:lvlText w:val="%6."/>
      <w:lvlJc w:val="left"/>
      <w:pPr>
        <w:tabs>
          <w:tab w:val="num" w:pos="4295"/>
        </w:tabs>
        <w:ind w:left="4295" w:hanging="271"/>
      </w:pPr>
      <w:rPr>
        <w:rFonts w:ascii="Calibri" w:eastAsia="Calibri" w:hAnsi="Calibri" w:cs="Calibri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n-US"/>
      </w:rPr>
    </w:lvl>
    <w:lvl w:ilvl="6">
      <w:start w:val="1"/>
      <w:numFmt w:val="decimal"/>
      <w:lvlText w:val="%7."/>
      <w:lvlJc w:val="left"/>
      <w:pPr>
        <w:tabs>
          <w:tab w:val="num" w:pos="5010"/>
        </w:tabs>
        <w:ind w:left="5010" w:hanging="330"/>
      </w:pPr>
      <w:rPr>
        <w:rFonts w:ascii="Calibri" w:eastAsia="Calibri" w:hAnsi="Calibri" w:cs="Calibri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n-US"/>
      </w:rPr>
    </w:lvl>
    <w:lvl w:ilvl="7">
      <w:start w:val="1"/>
      <w:numFmt w:val="lowerLetter"/>
      <w:lvlText w:val="%8."/>
      <w:lvlJc w:val="left"/>
      <w:pPr>
        <w:tabs>
          <w:tab w:val="num" w:pos="5730"/>
        </w:tabs>
        <w:ind w:left="5730" w:hanging="330"/>
      </w:pPr>
      <w:rPr>
        <w:rFonts w:ascii="Calibri" w:eastAsia="Calibri" w:hAnsi="Calibri" w:cs="Calibri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n-US"/>
      </w:rPr>
    </w:lvl>
    <w:lvl w:ilvl="8">
      <w:start w:val="1"/>
      <w:numFmt w:val="lowerRoman"/>
      <w:lvlText w:val="%9."/>
      <w:lvlJc w:val="left"/>
      <w:pPr>
        <w:tabs>
          <w:tab w:val="num" w:pos="6455"/>
        </w:tabs>
        <w:ind w:left="6455" w:hanging="271"/>
      </w:pPr>
      <w:rPr>
        <w:rFonts w:ascii="Calibri" w:eastAsia="Calibri" w:hAnsi="Calibri" w:cs="Calibri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2"/>
        <w:szCs w:val="22"/>
        <w:u w:val="none" w:color="000000"/>
        <w:vertAlign w:val="baseline"/>
        <w:rtl w:val="0"/>
        <w:lang w:val="en-US"/>
      </w:rPr>
    </w:lvl>
  </w:abstractNum>
  <w:abstractNum w:abstractNumId="11" w15:restartNumberingAfterBreak="0">
    <w:nsid w:val="7DA61E32"/>
    <w:multiLevelType w:val="hybridMultilevel"/>
    <w:tmpl w:val="2946A8E8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9"/>
  </w:num>
  <w:num w:numId="3">
    <w:abstractNumId w:val="9"/>
    <w:lvlOverride w:ilvl="0">
      <w:startOverride w:val="1"/>
    </w:lvlOverride>
  </w:num>
  <w:num w:numId="4">
    <w:abstractNumId w:val="7"/>
  </w:num>
  <w:num w:numId="5">
    <w:abstractNumId w:val="2"/>
  </w:num>
  <w:num w:numId="6">
    <w:abstractNumId w:val="1"/>
  </w:num>
  <w:num w:numId="7">
    <w:abstractNumId w:val="0"/>
  </w:num>
  <w:num w:numId="8">
    <w:abstractNumId w:val="8"/>
  </w:num>
  <w:num w:numId="9">
    <w:abstractNumId w:val="11"/>
  </w:num>
  <w:num w:numId="10">
    <w:abstractNumId w:val="6"/>
  </w:num>
  <w:num w:numId="11">
    <w:abstractNumId w:val="3"/>
  </w:num>
  <w:num w:numId="12">
    <w:abstractNumId w:val="4"/>
  </w:num>
  <w:num w:numId="13">
    <w:abstractNumId w:val="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QzN7QwNTYzMzUwNDFR0lEKTi0uzszPAykwNKgFADR8h5gtAAAA"/>
  </w:docVars>
  <w:rsids>
    <w:rsidRoot w:val="00D8547E"/>
    <w:rsid w:val="00003019"/>
    <w:rsid w:val="00007D13"/>
    <w:rsid w:val="000119AE"/>
    <w:rsid w:val="000126E8"/>
    <w:rsid w:val="00021D03"/>
    <w:rsid w:val="000221B9"/>
    <w:rsid w:val="00023694"/>
    <w:rsid w:val="00026199"/>
    <w:rsid w:val="000277B9"/>
    <w:rsid w:val="00030F4F"/>
    <w:rsid w:val="00034196"/>
    <w:rsid w:val="00035066"/>
    <w:rsid w:val="000428DF"/>
    <w:rsid w:val="000514C3"/>
    <w:rsid w:val="00053201"/>
    <w:rsid w:val="00053706"/>
    <w:rsid w:val="00054F7F"/>
    <w:rsid w:val="00065F9B"/>
    <w:rsid w:val="00074365"/>
    <w:rsid w:val="00075022"/>
    <w:rsid w:val="00076AA7"/>
    <w:rsid w:val="00081C74"/>
    <w:rsid w:val="00083D7B"/>
    <w:rsid w:val="000852CC"/>
    <w:rsid w:val="0009192B"/>
    <w:rsid w:val="0009457C"/>
    <w:rsid w:val="00095149"/>
    <w:rsid w:val="000A0FD5"/>
    <w:rsid w:val="000A2FD8"/>
    <w:rsid w:val="000A412B"/>
    <w:rsid w:val="000B0835"/>
    <w:rsid w:val="000B3B1E"/>
    <w:rsid w:val="000B4928"/>
    <w:rsid w:val="000B5346"/>
    <w:rsid w:val="000C07B6"/>
    <w:rsid w:val="000C35FB"/>
    <w:rsid w:val="000C41CA"/>
    <w:rsid w:val="000C758C"/>
    <w:rsid w:val="000D6D2F"/>
    <w:rsid w:val="000D6EAF"/>
    <w:rsid w:val="000E18DF"/>
    <w:rsid w:val="000E56A3"/>
    <w:rsid w:val="000F1249"/>
    <w:rsid w:val="000F33C5"/>
    <w:rsid w:val="000F4829"/>
    <w:rsid w:val="000F4E73"/>
    <w:rsid w:val="000F64D3"/>
    <w:rsid w:val="000F75EF"/>
    <w:rsid w:val="001128EF"/>
    <w:rsid w:val="00113C82"/>
    <w:rsid w:val="001156EF"/>
    <w:rsid w:val="00123E35"/>
    <w:rsid w:val="001251CD"/>
    <w:rsid w:val="00126714"/>
    <w:rsid w:val="00130171"/>
    <w:rsid w:val="00132EF5"/>
    <w:rsid w:val="0013453F"/>
    <w:rsid w:val="00134DB2"/>
    <w:rsid w:val="00136B16"/>
    <w:rsid w:val="00137BA4"/>
    <w:rsid w:val="0014029C"/>
    <w:rsid w:val="00146426"/>
    <w:rsid w:val="001530D9"/>
    <w:rsid w:val="0016603D"/>
    <w:rsid w:val="00171078"/>
    <w:rsid w:val="00173616"/>
    <w:rsid w:val="00174316"/>
    <w:rsid w:val="00175F19"/>
    <w:rsid w:val="00176C48"/>
    <w:rsid w:val="00187BEF"/>
    <w:rsid w:val="00190490"/>
    <w:rsid w:val="00192932"/>
    <w:rsid w:val="00192BB4"/>
    <w:rsid w:val="001A0EED"/>
    <w:rsid w:val="001A39E9"/>
    <w:rsid w:val="001A3E4A"/>
    <w:rsid w:val="001A3E95"/>
    <w:rsid w:val="001A4166"/>
    <w:rsid w:val="001A4385"/>
    <w:rsid w:val="001A5A07"/>
    <w:rsid w:val="001A5F3C"/>
    <w:rsid w:val="001A7F87"/>
    <w:rsid w:val="001B01B8"/>
    <w:rsid w:val="001B2F0D"/>
    <w:rsid w:val="001B62F8"/>
    <w:rsid w:val="001B7594"/>
    <w:rsid w:val="001B75DC"/>
    <w:rsid w:val="001C3E46"/>
    <w:rsid w:val="001C735D"/>
    <w:rsid w:val="001C795F"/>
    <w:rsid w:val="001D5E22"/>
    <w:rsid w:val="001D63FF"/>
    <w:rsid w:val="001E0CD3"/>
    <w:rsid w:val="001E201C"/>
    <w:rsid w:val="001E43DE"/>
    <w:rsid w:val="001E5D51"/>
    <w:rsid w:val="001E606E"/>
    <w:rsid w:val="001F3611"/>
    <w:rsid w:val="001F433A"/>
    <w:rsid w:val="001F4A9F"/>
    <w:rsid w:val="001F5451"/>
    <w:rsid w:val="001F7183"/>
    <w:rsid w:val="00201DE2"/>
    <w:rsid w:val="00202E1D"/>
    <w:rsid w:val="0020359F"/>
    <w:rsid w:val="0020752C"/>
    <w:rsid w:val="002106E0"/>
    <w:rsid w:val="0021183A"/>
    <w:rsid w:val="0021274D"/>
    <w:rsid w:val="002160B8"/>
    <w:rsid w:val="00217E37"/>
    <w:rsid w:val="00224F8A"/>
    <w:rsid w:val="0023109D"/>
    <w:rsid w:val="00232CED"/>
    <w:rsid w:val="0023675B"/>
    <w:rsid w:val="00241F53"/>
    <w:rsid w:val="00243269"/>
    <w:rsid w:val="002545CF"/>
    <w:rsid w:val="00255D61"/>
    <w:rsid w:val="00256A7A"/>
    <w:rsid w:val="00256EA0"/>
    <w:rsid w:val="002626DD"/>
    <w:rsid w:val="002639EE"/>
    <w:rsid w:val="002647DF"/>
    <w:rsid w:val="002675FB"/>
    <w:rsid w:val="00267620"/>
    <w:rsid w:val="00270F6C"/>
    <w:rsid w:val="00272FC5"/>
    <w:rsid w:val="002733FF"/>
    <w:rsid w:val="002767E2"/>
    <w:rsid w:val="002778C3"/>
    <w:rsid w:val="002849A9"/>
    <w:rsid w:val="0029617B"/>
    <w:rsid w:val="002A365D"/>
    <w:rsid w:val="002B2D63"/>
    <w:rsid w:val="002B7017"/>
    <w:rsid w:val="002C66C3"/>
    <w:rsid w:val="002D5122"/>
    <w:rsid w:val="002D6209"/>
    <w:rsid w:val="002D6CB8"/>
    <w:rsid w:val="002E4B65"/>
    <w:rsid w:val="002E4F98"/>
    <w:rsid w:val="002F09E3"/>
    <w:rsid w:val="002F367A"/>
    <w:rsid w:val="002F553B"/>
    <w:rsid w:val="002F6A06"/>
    <w:rsid w:val="002F6ADD"/>
    <w:rsid w:val="00300D77"/>
    <w:rsid w:val="00300FBD"/>
    <w:rsid w:val="00303DBA"/>
    <w:rsid w:val="0030407A"/>
    <w:rsid w:val="00307F7A"/>
    <w:rsid w:val="003123C5"/>
    <w:rsid w:val="00312BCB"/>
    <w:rsid w:val="0032020D"/>
    <w:rsid w:val="0032785A"/>
    <w:rsid w:val="0033056D"/>
    <w:rsid w:val="003318D0"/>
    <w:rsid w:val="003323C7"/>
    <w:rsid w:val="003408BF"/>
    <w:rsid w:val="003421D6"/>
    <w:rsid w:val="00342977"/>
    <w:rsid w:val="003472F3"/>
    <w:rsid w:val="00347B5A"/>
    <w:rsid w:val="00350F55"/>
    <w:rsid w:val="003517D5"/>
    <w:rsid w:val="00353822"/>
    <w:rsid w:val="00353E4A"/>
    <w:rsid w:val="0035652E"/>
    <w:rsid w:val="003567B1"/>
    <w:rsid w:val="00357921"/>
    <w:rsid w:val="0036425B"/>
    <w:rsid w:val="00366757"/>
    <w:rsid w:val="003718C3"/>
    <w:rsid w:val="00371C5A"/>
    <w:rsid w:val="0037263F"/>
    <w:rsid w:val="003747EC"/>
    <w:rsid w:val="00374C1D"/>
    <w:rsid w:val="00376E35"/>
    <w:rsid w:val="00377B15"/>
    <w:rsid w:val="00377CA9"/>
    <w:rsid w:val="00384AE4"/>
    <w:rsid w:val="003851FC"/>
    <w:rsid w:val="0038649B"/>
    <w:rsid w:val="00390174"/>
    <w:rsid w:val="0039170F"/>
    <w:rsid w:val="00394FE9"/>
    <w:rsid w:val="003958AA"/>
    <w:rsid w:val="00395F0E"/>
    <w:rsid w:val="0039706F"/>
    <w:rsid w:val="003975CC"/>
    <w:rsid w:val="003A29C4"/>
    <w:rsid w:val="003A5E66"/>
    <w:rsid w:val="003A726F"/>
    <w:rsid w:val="003A75E2"/>
    <w:rsid w:val="003B28CD"/>
    <w:rsid w:val="003B68FA"/>
    <w:rsid w:val="003C1B5D"/>
    <w:rsid w:val="003C3CC8"/>
    <w:rsid w:val="003C7056"/>
    <w:rsid w:val="003D44F5"/>
    <w:rsid w:val="003D4508"/>
    <w:rsid w:val="003E1914"/>
    <w:rsid w:val="003E220E"/>
    <w:rsid w:val="003F0886"/>
    <w:rsid w:val="003F3376"/>
    <w:rsid w:val="003F3F9A"/>
    <w:rsid w:val="00401712"/>
    <w:rsid w:val="004036F6"/>
    <w:rsid w:val="004041E5"/>
    <w:rsid w:val="00412BD6"/>
    <w:rsid w:val="00414D6D"/>
    <w:rsid w:val="00417CFC"/>
    <w:rsid w:val="00423CE1"/>
    <w:rsid w:val="004305D1"/>
    <w:rsid w:val="00436841"/>
    <w:rsid w:val="00440484"/>
    <w:rsid w:val="00444957"/>
    <w:rsid w:val="00446F29"/>
    <w:rsid w:val="00447F78"/>
    <w:rsid w:val="00452758"/>
    <w:rsid w:val="004527E1"/>
    <w:rsid w:val="0045497D"/>
    <w:rsid w:val="00455F37"/>
    <w:rsid w:val="00456CA3"/>
    <w:rsid w:val="00457AB9"/>
    <w:rsid w:val="00461BC8"/>
    <w:rsid w:val="0046224A"/>
    <w:rsid w:val="004630FD"/>
    <w:rsid w:val="004672A7"/>
    <w:rsid w:val="00467F11"/>
    <w:rsid w:val="00471F7D"/>
    <w:rsid w:val="00473E11"/>
    <w:rsid w:val="00483821"/>
    <w:rsid w:val="00483EF8"/>
    <w:rsid w:val="004846EE"/>
    <w:rsid w:val="00484793"/>
    <w:rsid w:val="0048539B"/>
    <w:rsid w:val="00486815"/>
    <w:rsid w:val="00486E46"/>
    <w:rsid w:val="00493E7B"/>
    <w:rsid w:val="00496C1B"/>
    <w:rsid w:val="004A07EF"/>
    <w:rsid w:val="004A3471"/>
    <w:rsid w:val="004A36DC"/>
    <w:rsid w:val="004A4249"/>
    <w:rsid w:val="004A7ED7"/>
    <w:rsid w:val="004B12BA"/>
    <w:rsid w:val="004B1B22"/>
    <w:rsid w:val="004B2F35"/>
    <w:rsid w:val="004B71F0"/>
    <w:rsid w:val="004C036B"/>
    <w:rsid w:val="004C1D5B"/>
    <w:rsid w:val="004C26A2"/>
    <w:rsid w:val="004D6B5B"/>
    <w:rsid w:val="004E0FDB"/>
    <w:rsid w:val="004E2E7A"/>
    <w:rsid w:val="004F446A"/>
    <w:rsid w:val="004F60C3"/>
    <w:rsid w:val="00502A0C"/>
    <w:rsid w:val="0051079A"/>
    <w:rsid w:val="00515DC2"/>
    <w:rsid w:val="00520F2E"/>
    <w:rsid w:val="00522798"/>
    <w:rsid w:val="0052416D"/>
    <w:rsid w:val="00527A95"/>
    <w:rsid w:val="00531531"/>
    <w:rsid w:val="005330AD"/>
    <w:rsid w:val="0053372D"/>
    <w:rsid w:val="00536B8A"/>
    <w:rsid w:val="005534F1"/>
    <w:rsid w:val="005536AC"/>
    <w:rsid w:val="00557BB5"/>
    <w:rsid w:val="00560B28"/>
    <w:rsid w:val="00561D3D"/>
    <w:rsid w:val="005631AF"/>
    <w:rsid w:val="00565C47"/>
    <w:rsid w:val="00566E17"/>
    <w:rsid w:val="00567F53"/>
    <w:rsid w:val="0057236E"/>
    <w:rsid w:val="00573306"/>
    <w:rsid w:val="00575975"/>
    <w:rsid w:val="005779F5"/>
    <w:rsid w:val="00582FA3"/>
    <w:rsid w:val="0058348A"/>
    <w:rsid w:val="005870DB"/>
    <w:rsid w:val="005972A9"/>
    <w:rsid w:val="005A2C6E"/>
    <w:rsid w:val="005B0468"/>
    <w:rsid w:val="005B3F7F"/>
    <w:rsid w:val="005B4476"/>
    <w:rsid w:val="005B717A"/>
    <w:rsid w:val="005B7B3C"/>
    <w:rsid w:val="005C0DBE"/>
    <w:rsid w:val="005C1DA2"/>
    <w:rsid w:val="005C5EC5"/>
    <w:rsid w:val="005C6229"/>
    <w:rsid w:val="005C7A3F"/>
    <w:rsid w:val="005D28C3"/>
    <w:rsid w:val="005E2FDB"/>
    <w:rsid w:val="005E3827"/>
    <w:rsid w:val="005E542F"/>
    <w:rsid w:val="005E5527"/>
    <w:rsid w:val="005E71FD"/>
    <w:rsid w:val="005E78A0"/>
    <w:rsid w:val="005F08C0"/>
    <w:rsid w:val="006010CA"/>
    <w:rsid w:val="00601D63"/>
    <w:rsid w:val="00610417"/>
    <w:rsid w:val="00610D3C"/>
    <w:rsid w:val="006131B5"/>
    <w:rsid w:val="00616630"/>
    <w:rsid w:val="00616B27"/>
    <w:rsid w:val="00617E70"/>
    <w:rsid w:val="006218AF"/>
    <w:rsid w:val="006245A4"/>
    <w:rsid w:val="00625E6E"/>
    <w:rsid w:val="00631734"/>
    <w:rsid w:val="00632546"/>
    <w:rsid w:val="00635F18"/>
    <w:rsid w:val="006418CD"/>
    <w:rsid w:val="00645DD5"/>
    <w:rsid w:val="00647366"/>
    <w:rsid w:val="0064779A"/>
    <w:rsid w:val="006539A5"/>
    <w:rsid w:val="00655764"/>
    <w:rsid w:val="006570F7"/>
    <w:rsid w:val="0066070F"/>
    <w:rsid w:val="00660D75"/>
    <w:rsid w:val="00665DE0"/>
    <w:rsid w:val="006675E4"/>
    <w:rsid w:val="00667963"/>
    <w:rsid w:val="006841CC"/>
    <w:rsid w:val="00686804"/>
    <w:rsid w:val="006875F8"/>
    <w:rsid w:val="0069167E"/>
    <w:rsid w:val="00691A74"/>
    <w:rsid w:val="00693350"/>
    <w:rsid w:val="006A1288"/>
    <w:rsid w:val="006A135A"/>
    <w:rsid w:val="006A3B88"/>
    <w:rsid w:val="006A5466"/>
    <w:rsid w:val="006A689F"/>
    <w:rsid w:val="006B5535"/>
    <w:rsid w:val="006B754D"/>
    <w:rsid w:val="006C3717"/>
    <w:rsid w:val="006C4A62"/>
    <w:rsid w:val="006C4E67"/>
    <w:rsid w:val="006C651D"/>
    <w:rsid w:val="006C6B50"/>
    <w:rsid w:val="006C6CAB"/>
    <w:rsid w:val="006D2BCF"/>
    <w:rsid w:val="006D367E"/>
    <w:rsid w:val="006D3FAA"/>
    <w:rsid w:val="006D7175"/>
    <w:rsid w:val="006E4FB6"/>
    <w:rsid w:val="006E7CF5"/>
    <w:rsid w:val="006F08E4"/>
    <w:rsid w:val="006F431C"/>
    <w:rsid w:val="006F477C"/>
    <w:rsid w:val="006F530E"/>
    <w:rsid w:val="006F602B"/>
    <w:rsid w:val="006F6093"/>
    <w:rsid w:val="00706208"/>
    <w:rsid w:val="0070661C"/>
    <w:rsid w:val="00707E78"/>
    <w:rsid w:val="00711DEA"/>
    <w:rsid w:val="0071265D"/>
    <w:rsid w:val="0071368E"/>
    <w:rsid w:val="00715074"/>
    <w:rsid w:val="00715E48"/>
    <w:rsid w:val="0071683C"/>
    <w:rsid w:val="00716A31"/>
    <w:rsid w:val="00723745"/>
    <w:rsid w:val="00730A22"/>
    <w:rsid w:val="00734188"/>
    <w:rsid w:val="007353BC"/>
    <w:rsid w:val="00735972"/>
    <w:rsid w:val="00736ACA"/>
    <w:rsid w:val="00736CBC"/>
    <w:rsid w:val="007469B1"/>
    <w:rsid w:val="007520C3"/>
    <w:rsid w:val="00752FC3"/>
    <w:rsid w:val="00754638"/>
    <w:rsid w:val="007565A1"/>
    <w:rsid w:val="00756E04"/>
    <w:rsid w:val="00765D64"/>
    <w:rsid w:val="00766348"/>
    <w:rsid w:val="00767C74"/>
    <w:rsid w:val="007748EC"/>
    <w:rsid w:val="007934CA"/>
    <w:rsid w:val="007948C5"/>
    <w:rsid w:val="007950D1"/>
    <w:rsid w:val="007950ED"/>
    <w:rsid w:val="007954B0"/>
    <w:rsid w:val="007A24B7"/>
    <w:rsid w:val="007B448A"/>
    <w:rsid w:val="007B4E26"/>
    <w:rsid w:val="007B5685"/>
    <w:rsid w:val="007B683D"/>
    <w:rsid w:val="007C0DB6"/>
    <w:rsid w:val="007D342B"/>
    <w:rsid w:val="007D7691"/>
    <w:rsid w:val="007E1167"/>
    <w:rsid w:val="007E13EA"/>
    <w:rsid w:val="007E707F"/>
    <w:rsid w:val="007F127A"/>
    <w:rsid w:val="007F5E84"/>
    <w:rsid w:val="007F6C5E"/>
    <w:rsid w:val="007F70A4"/>
    <w:rsid w:val="007F7F82"/>
    <w:rsid w:val="008078B8"/>
    <w:rsid w:val="00811C51"/>
    <w:rsid w:val="00813126"/>
    <w:rsid w:val="008131C8"/>
    <w:rsid w:val="00817F2D"/>
    <w:rsid w:val="00821A77"/>
    <w:rsid w:val="00824BCC"/>
    <w:rsid w:val="00832EC2"/>
    <w:rsid w:val="00850DA0"/>
    <w:rsid w:val="0085647C"/>
    <w:rsid w:val="00856D07"/>
    <w:rsid w:val="00861008"/>
    <w:rsid w:val="008623BF"/>
    <w:rsid w:val="008670A9"/>
    <w:rsid w:val="00873328"/>
    <w:rsid w:val="00873D26"/>
    <w:rsid w:val="0087790C"/>
    <w:rsid w:val="00877CF7"/>
    <w:rsid w:val="00881596"/>
    <w:rsid w:val="008840C8"/>
    <w:rsid w:val="00885518"/>
    <w:rsid w:val="008857FC"/>
    <w:rsid w:val="0088669A"/>
    <w:rsid w:val="00887491"/>
    <w:rsid w:val="00890B47"/>
    <w:rsid w:val="00895950"/>
    <w:rsid w:val="008A1151"/>
    <w:rsid w:val="008A11E8"/>
    <w:rsid w:val="008A2AA0"/>
    <w:rsid w:val="008B48F1"/>
    <w:rsid w:val="008C013C"/>
    <w:rsid w:val="008C14EB"/>
    <w:rsid w:val="008C1AC5"/>
    <w:rsid w:val="008C3502"/>
    <w:rsid w:val="008D1946"/>
    <w:rsid w:val="008D4628"/>
    <w:rsid w:val="008D4F8E"/>
    <w:rsid w:val="008E004B"/>
    <w:rsid w:val="008E5C47"/>
    <w:rsid w:val="008E6798"/>
    <w:rsid w:val="008F1120"/>
    <w:rsid w:val="008F40C3"/>
    <w:rsid w:val="008F47D6"/>
    <w:rsid w:val="008F480E"/>
    <w:rsid w:val="008F7C63"/>
    <w:rsid w:val="009009B6"/>
    <w:rsid w:val="009037AB"/>
    <w:rsid w:val="00905B95"/>
    <w:rsid w:val="00905E50"/>
    <w:rsid w:val="00906E0E"/>
    <w:rsid w:val="00913F12"/>
    <w:rsid w:val="009219C0"/>
    <w:rsid w:val="009224FC"/>
    <w:rsid w:val="00923ACD"/>
    <w:rsid w:val="009322B0"/>
    <w:rsid w:val="0093249C"/>
    <w:rsid w:val="00933292"/>
    <w:rsid w:val="009412DC"/>
    <w:rsid w:val="00942112"/>
    <w:rsid w:val="00942AE6"/>
    <w:rsid w:val="0094323B"/>
    <w:rsid w:val="00950839"/>
    <w:rsid w:val="00951A11"/>
    <w:rsid w:val="00952688"/>
    <w:rsid w:val="009558C7"/>
    <w:rsid w:val="00957C28"/>
    <w:rsid w:val="0096208E"/>
    <w:rsid w:val="0096402B"/>
    <w:rsid w:val="00966411"/>
    <w:rsid w:val="009664B0"/>
    <w:rsid w:val="00971D09"/>
    <w:rsid w:val="00973DC1"/>
    <w:rsid w:val="00974083"/>
    <w:rsid w:val="00980D52"/>
    <w:rsid w:val="00981EC6"/>
    <w:rsid w:val="00982370"/>
    <w:rsid w:val="009835AD"/>
    <w:rsid w:val="00984C41"/>
    <w:rsid w:val="009904E8"/>
    <w:rsid w:val="00990EFB"/>
    <w:rsid w:val="0099125C"/>
    <w:rsid w:val="009935ED"/>
    <w:rsid w:val="009938C8"/>
    <w:rsid w:val="009A1D50"/>
    <w:rsid w:val="009A65B6"/>
    <w:rsid w:val="009A67AB"/>
    <w:rsid w:val="009B0AE6"/>
    <w:rsid w:val="009B179D"/>
    <w:rsid w:val="009B1D58"/>
    <w:rsid w:val="009C0C27"/>
    <w:rsid w:val="009C2576"/>
    <w:rsid w:val="009C3B20"/>
    <w:rsid w:val="009C3BBF"/>
    <w:rsid w:val="009C617F"/>
    <w:rsid w:val="009C66B6"/>
    <w:rsid w:val="009D3A75"/>
    <w:rsid w:val="009E1BB9"/>
    <w:rsid w:val="009E2662"/>
    <w:rsid w:val="009E3EC6"/>
    <w:rsid w:val="009E4205"/>
    <w:rsid w:val="009E53BF"/>
    <w:rsid w:val="009E5777"/>
    <w:rsid w:val="009E6E18"/>
    <w:rsid w:val="009F330A"/>
    <w:rsid w:val="009F347E"/>
    <w:rsid w:val="009F3C9B"/>
    <w:rsid w:val="009F431A"/>
    <w:rsid w:val="009F4461"/>
    <w:rsid w:val="009F5EBB"/>
    <w:rsid w:val="00A03157"/>
    <w:rsid w:val="00A048CB"/>
    <w:rsid w:val="00A04BC7"/>
    <w:rsid w:val="00A053B0"/>
    <w:rsid w:val="00A070FE"/>
    <w:rsid w:val="00A07C85"/>
    <w:rsid w:val="00A10798"/>
    <w:rsid w:val="00A11686"/>
    <w:rsid w:val="00A20085"/>
    <w:rsid w:val="00A22FC6"/>
    <w:rsid w:val="00A239EA"/>
    <w:rsid w:val="00A23C33"/>
    <w:rsid w:val="00A2563B"/>
    <w:rsid w:val="00A26C9A"/>
    <w:rsid w:val="00A26D6C"/>
    <w:rsid w:val="00A26F54"/>
    <w:rsid w:val="00A27736"/>
    <w:rsid w:val="00A30AF8"/>
    <w:rsid w:val="00A30D7C"/>
    <w:rsid w:val="00A31082"/>
    <w:rsid w:val="00A33FBA"/>
    <w:rsid w:val="00A404ED"/>
    <w:rsid w:val="00A45458"/>
    <w:rsid w:val="00A4766C"/>
    <w:rsid w:val="00A50166"/>
    <w:rsid w:val="00A617B7"/>
    <w:rsid w:val="00A73652"/>
    <w:rsid w:val="00A806D9"/>
    <w:rsid w:val="00A85969"/>
    <w:rsid w:val="00A91949"/>
    <w:rsid w:val="00A93F9A"/>
    <w:rsid w:val="00A96FF3"/>
    <w:rsid w:val="00AA2609"/>
    <w:rsid w:val="00AA4E20"/>
    <w:rsid w:val="00AA5ED9"/>
    <w:rsid w:val="00AA70BB"/>
    <w:rsid w:val="00AC4B06"/>
    <w:rsid w:val="00AD03BA"/>
    <w:rsid w:val="00AD394E"/>
    <w:rsid w:val="00AE3111"/>
    <w:rsid w:val="00AF0F03"/>
    <w:rsid w:val="00AF4412"/>
    <w:rsid w:val="00AF49AA"/>
    <w:rsid w:val="00AF53F3"/>
    <w:rsid w:val="00AF66A4"/>
    <w:rsid w:val="00AF7236"/>
    <w:rsid w:val="00B044B3"/>
    <w:rsid w:val="00B07542"/>
    <w:rsid w:val="00B14508"/>
    <w:rsid w:val="00B14A07"/>
    <w:rsid w:val="00B163CF"/>
    <w:rsid w:val="00B17043"/>
    <w:rsid w:val="00B20CCB"/>
    <w:rsid w:val="00B2164F"/>
    <w:rsid w:val="00B267E2"/>
    <w:rsid w:val="00B26E32"/>
    <w:rsid w:val="00B279E7"/>
    <w:rsid w:val="00B27B10"/>
    <w:rsid w:val="00B30CBB"/>
    <w:rsid w:val="00B35E5F"/>
    <w:rsid w:val="00B36162"/>
    <w:rsid w:val="00B43581"/>
    <w:rsid w:val="00B449B6"/>
    <w:rsid w:val="00B45311"/>
    <w:rsid w:val="00B45D9B"/>
    <w:rsid w:val="00B47D11"/>
    <w:rsid w:val="00B53254"/>
    <w:rsid w:val="00B535B6"/>
    <w:rsid w:val="00B536DC"/>
    <w:rsid w:val="00B56F31"/>
    <w:rsid w:val="00B605A1"/>
    <w:rsid w:val="00B61A45"/>
    <w:rsid w:val="00B64976"/>
    <w:rsid w:val="00B67575"/>
    <w:rsid w:val="00B677BC"/>
    <w:rsid w:val="00B71021"/>
    <w:rsid w:val="00B71A61"/>
    <w:rsid w:val="00B7235C"/>
    <w:rsid w:val="00B72DE9"/>
    <w:rsid w:val="00B767A5"/>
    <w:rsid w:val="00B81507"/>
    <w:rsid w:val="00B84A5E"/>
    <w:rsid w:val="00B86AF7"/>
    <w:rsid w:val="00B9064A"/>
    <w:rsid w:val="00B9099C"/>
    <w:rsid w:val="00B924C9"/>
    <w:rsid w:val="00B9412C"/>
    <w:rsid w:val="00B94274"/>
    <w:rsid w:val="00B96ABF"/>
    <w:rsid w:val="00BA5963"/>
    <w:rsid w:val="00BB14DF"/>
    <w:rsid w:val="00BB1DD2"/>
    <w:rsid w:val="00BB6468"/>
    <w:rsid w:val="00BB7026"/>
    <w:rsid w:val="00BB76A5"/>
    <w:rsid w:val="00BC25E2"/>
    <w:rsid w:val="00BC61F8"/>
    <w:rsid w:val="00BC6F7E"/>
    <w:rsid w:val="00BD1AD4"/>
    <w:rsid w:val="00BE136B"/>
    <w:rsid w:val="00BE5DC0"/>
    <w:rsid w:val="00BF4E20"/>
    <w:rsid w:val="00C00B1A"/>
    <w:rsid w:val="00C01938"/>
    <w:rsid w:val="00C029FA"/>
    <w:rsid w:val="00C06C64"/>
    <w:rsid w:val="00C10CE3"/>
    <w:rsid w:val="00C1297F"/>
    <w:rsid w:val="00C1566B"/>
    <w:rsid w:val="00C21FB9"/>
    <w:rsid w:val="00C23F8C"/>
    <w:rsid w:val="00C2797F"/>
    <w:rsid w:val="00C3042C"/>
    <w:rsid w:val="00C30BA9"/>
    <w:rsid w:val="00C32559"/>
    <w:rsid w:val="00C33600"/>
    <w:rsid w:val="00C36046"/>
    <w:rsid w:val="00C413C4"/>
    <w:rsid w:val="00C42933"/>
    <w:rsid w:val="00C445E0"/>
    <w:rsid w:val="00C47056"/>
    <w:rsid w:val="00C5180E"/>
    <w:rsid w:val="00C5218A"/>
    <w:rsid w:val="00C52F76"/>
    <w:rsid w:val="00C547FB"/>
    <w:rsid w:val="00C55658"/>
    <w:rsid w:val="00C55A78"/>
    <w:rsid w:val="00C57416"/>
    <w:rsid w:val="00C802AF"/>
    <w:rsid w:val="00C82365"/>
    <w:rsid w:val="00C82C26"/>
    <w:rsid w:val="00C846A4"/>
    <w:rsid w:val="00C85990"/>
    <w:rsid w:val="00C8764A"/>
    <w:rsid w:val="00C9084C"/>
    <w:rsid w:val="00C92910"/>
    <w:rsid w:val="00C94CD9"/>
    <w:rsid w:val="00C956E2"/>
    <w:rsid w:val="00CA06FC"/>
    <w:rsid w:val="00CA0BB3"/>
    <w:rsid w:val="00CA215D"/>
    <w:rsid w:val="00CA2F68"/>
    <w:rsid w:val="00CA7BF8"/>
    <w:rsid w:val="00CB1C2F"/>
    <w:rsid w:val="00CB3DA2"/>
    <w:rsid w:val="00CC5A35"/>
    <w:rsid w:val="00CC67D4"/>
    <w:rsid w:val="00CD331F"/>
    <w:rsid w:val="00CD41E2"/>
    <w:rsid w:val="00CE00E4"/>
    <w:rsid w:val="00CE2E6E"/>
    <w:rsid w:val="00CE330F"/>
    <w:rsid w:val="00CE42C7"/>
    <w:rsid w:val="00CF0C02"/>
    <w:rsid w:val="00CF195E"/>
    <w:rsid w:val="00CF19C4"/>
    <w:rsid w:val="00CF413E"/>
    <w:rsid w:val="00CF4727"/>
    <w:rsid w:val="00CF77FF"/>
    <w:rsid w:val="00CF7E2C"/>
    <w:rsid w:val="00D00CE6"/>
    <w:rsid w:val="00D01DC1"/>
    <w:rsid w:val="00D044C4"/>
    <w:rsid w:val="00D0603A"/>
    <w:rsid w:val="00D079B2"/>
    <w:rsid w:val="00D13C04"/>
    <w:rsid w:val="00D21823"/>
    <w:rsid w:val="00D2239E"/>
    <w:rsid w:val="00D252A2"/>
    <w:rsid w:val="00D25DA9"/>
    <w:rsid w:val="00D34CDC"/>
    <w:rsid w:val="00D3740A"/>
    <w:rsid w:val="00D40925"/>
    <w:rsid w:val="00D41966"/>
    <w:rsid w:val="00D41F37"/>
    <w:rsid w:val="00D426C2"/>
    <w:rsid w:val="00D43048"/>
    <w:rsid w:val="00D47389"/>
    <w:rsid w:val="00D521E2"/>
    <w:rsid w:val="00D523F9"/>
    <w:rsid w:val="00D55CA8"/>
    <w:rsid w:val="00D56C12"/>
    <w:rsid w:val="00D570E2"/>
    <w:rsid w:val="00D5728D"/>
    <w:rsid w:val="00D607EE"/>
    <w:rsid w:val="00D60D2D"/>
    <w:rsid w:val="00D62821"/>
    <w:rsid w:val="00D675B0"/>
    <w:rsid w:val="00D71B05"/>
    <w:rsid w:val="00D80D41"/>
    <w:rsid w:val="00D80F65"/>
    <w:rsid w:val="00D8170C"/>
    <w:rsid w:val="00D835B4"/>
    <w:rsid w:val="00D8478B"/>
    <w:rsid w:val="00D8547E"/>
    <w:rsid w:val="00DA40C5"/>
    <w:rsid w:val="00DA66C6"/>
    <w:rsid w:val="00DA6D16"/>
    <w:rsid w:val="00DB4B81"/>
    <w:rsid w:val="00DC199C"/>
    <w:rsid w:val="00DC1C11"/>
    <w:rsid w:val="00DC2299"/>
    <w:rsid w:val="00DC2A7A"/>
    <w:rsid w:val="00DC2C94"/>
    <w:rsid w:val="00DC57A5"/>
    <w:rsid w:val="00DD2540"/>
    <w:rsid w:val="00DD7938"/>
    <w:rsid w:val="00DE39FA"/>
    <w:rsid w:val="00DF3D64"/>
    <w:rsid w:val="00DF57C4"/>
    <w:rsid w:val="00DF6314"/>
    <w:rsid w:val="00DF6DF6"/>
    <w:rsid w:val="00DF758E"/>
    <w:rsid w:val="00DF7CDB"/>
    <w:rsid w:val="00DF7FCA"/>
    <w:rsid w:val="00E0182A"/>
    <w:rsid w:val="00E01D1C"/>
    <w:rsid w:val="00E06E18"/>
    <w:rsid w:val="00E07023"/>
    <w:rsid w:val="00E11128"/>
    <w:rsid w:val="00E167FB"/>
    <w:rsid w:val="00E16A31"/>
    <w:rsid w:val="00E171F2"/>
    <w:rsid w:val="00E174C7"/>
    <w:rsid w:val="00E257F7"/>
    <w:rsid w:val="00E3007B"/>
    <w:rsid w:val="00E30FED"/>
    <w:rsid w:val="00E32201"/>
    <w:rsid w:val="00E333D5"/>
    <w:rsid w:val="00E33F25"/>
    <w:rsid w:val="00E36BFD"/>
    <w:rsid w:val="00E37CAA"/>
    <w:rsid w:val="00E4220E"/>
    <w:rsid w:val="00E4244A"/>
    <w:rsid w:val="00E42A02"/>
    <w:rsid w:val="00E431BB"/>
    <w:rsid w:val="00E44D8B"/>
    <w:rsid w:val="00E50C7C"/>
    <w:rsid w:val="00E54E05"/>
    <w:rsid w:val="00E555A9"/>
    <w:rsid w:val="00E61326"/>
    <w:rsid w:val="00E65388"/>
    <w:rsid w:val="00E76DB1"/>
    <w:rsid w:val="00E8217C"/>
    <w:rsid w:val="00E8485F"/>
    <w:rsid w:val="00E90168"/>
    <w:rsid w:val="00E90C91"/>
    <w:rsid w:val="00E933EB"/>
    <w:rsid w:val="00E970A9"/>
    <w:rsid w:val="00E97CAD"/>
    <w:rsid w:val="00EA15AA"/>
    <w:rsid w:val="00EA3EF4"/>
    <w:rsid w:val="00EA5570"/>
    <w:rsid w:val="00EA7F60"/>
    <w:rsid w:val="00EB1214"/>
    <w:rsid w:val="00EB16F4"/>
    <w:rsid w:val="00EB4BD9"/>
    <w:rsid w:val="00EB5D31"/>
    <w:rsid w:val="00EC126D"/>
    <w:rsid w:val="00EC42E7"/>
    <w:rsid w:val="00EC6AB0"/>
    <w:rsid w:val="00ED15C9"/>
    <w:rsid w:val="00ED33E6"/>
    <w:rsid w:val="00ED3CA5"/>
    <w:rsid w:val="00EE61A6"/>
    <w:rsid w:val="00EE764F"/>
    <w:rsid w:val="00EF028D"/>
    <w:rsid w:val="00EF41A1"/>
    <w:rsid w:val="00EF7B7E"/>
    <w:rsid w:val="00F007A9"/>
    <w:rsid w:val="00F01BE2"/>
    <w:rsid w:val="00F03DE9"/>
    <w:rsid w:val="00F1165A"/>
    <w:rsid w:val="00F141DF"/>
    <w:rsid w:val="00F21DB6"/>
    <w:rsid w:val="00F256D6"/>
    <w:rsid w:val="00F32706"/>
    <w:rsid w:val="00F32F64"/>
    <w:rsid w:val="00F355B1"/>
    <w:rsid w:val="00F35A89"/>
    <w:rsid w:val="00F47611"/>
    <w:rsid w:val="00F50D19"/>
    <w:rsid w:val="00F5111C"/>
    <w:rsid w:val="00F51959"/>
    <w:rsid w:val="00F519B4"/>
    <w:rsid w:val="00F61DDB"/>
    <w:rsid w:val="00F646B9"/>
    <w:rsid w:val="00F66680"/>
    <w:rsid w:val="00F71CA3"/>
    <w:rsid w:val="00F72EBA"/>
    <w:rsid w:val="00F8109F"/>
    <w:rsid w:val="00F854A6"/>
    <w:rsid w:val="00F9098C"/>
    <w:rsid w:val="00F961E4"/>
    <w:rsid w:val="00FA0F18"/>
    <w:rsid w:val="00FA41F7"/>
    <w:rsid w:val="00FA631B"/>
    <w:rsid w:val="00FB45CE"/>
    <w:rsid w:val="00FB708C"/>
    <w:rsid w:val="00FC09C3"/>
    <w:rsid w:val="00FC1F05"/>
    <w:rsid w:val="00FC4416"/>
    <w:rsid w:val="00FC6EC6"/>
    <w:rsid w:val="00FD01E1"/>
    <w:rsid w:val="00FD0A6A"/>
    <w:rsid w:val="00FE07F1"/>
    <w:rsid w:val="00FE37D6"/>
    <w:rsid w:val="00FE380D"/>
    <w:rsid w:val="00FE5266"/>
    <w:rsid w:val="00FE7D86"/>
    <w:rsid w:val="00FF6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B82386"/>
  <w15:chartTrackingRefBased/>
  <w15:docId w15:val="{4E85ED28-E720-4839-A0A3-8278B4F4C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70A9"/>
    <w:pPr>
      <w:contextualSpacing/>
    </w:pPr>
    <w:rPr>
      <w:rFonts w:ascii="Questrial" w:hAnsi="Quest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1712"/>
    <w:pPr>
      <w:keepNext/>
      <w:keepLines/>
      <w:spacing w:before="240" w:after="0"/>
      <w:outlineLvl w:val="0"/>
    </w:pPr>
    <w:rPr>
      <w:rFonts w:eastAsia="Times New Roman" w:cstheme="majorBidi"/>
      <w:color w:val="1A486D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70A9"/>
    <w:pPr>
      <w:keepNext/>
      <w:keepLines/>
      <w:spacing w:before="40" w:after="0"/>
      <w:outlineLvl w:val="1"/>
    </w:pPr>
    <w:rPr>
      <w:rFonts w:eastAsiaTheme="majorEastAsia" w:cstheme="majorBidi"/>
      <w:color w:val="1A486D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01712"/>
    <w:pPr>
      <w:keepNext/>
      <w:keepLines/>
      <w:spacing w:before="40" w:after="0"/>
      <w:outlineLvl w:val="2"/>
    </w:pPr>
    <w:rPr>
      <w:rFonts w:eastAsiaTheme="majorEastAsia" w:cstheme="majorBidi"/>
      <w:color w:val="11304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01712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1A486D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01712"/>
    <w:pPr>
      <w:keepNext/>
      <w:keepLines/>
      <w:spacing w:before="40" w:after="0"/>
      <w:outlineLvl w:val="4"/>
    </w:pPr>
    <w:rPr>
      <w:rFonts w:eastAsiaTheme="majorEastAsia" w:cstheme="majorBidi"/>
      <w:color w:val="1A486D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01712"/>
    <w:pPr>
      <w:keepNext/>
      <w:keepLines/>
      <w:spacing w:before="40" w:after="0"/>
      <w:outlineLvl w:val="5"/>
    </w:pPr>
    <w:rPr>
      <w:rFonts w:eastAsiaTheme="majorEastAsia" w:cstheme="majorBidi"/>
      <w:color w:val="11304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01712"/>
    <w:pPr>
      <w:keepNext/>
      <w:keepLines/>
      <w:spacing w:before="40" w:after="0"/>
      <w:outlineLvl w:val="6"/>
    </w:pPr>
    <w:rPr>
      <w:rFonts w:eastAsiaTheme="majorEastAsia" w:cstheme="majorBidi"/>
      <w:i/>
      <w:iCs/>
      <w:color w:val="11304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06C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06C64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C06C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6C64"/>
  </w:style>
  <w:style w:type="paragraph" w:styleId="Footer">
    <w:name w:val="footer"/>
    <w:basedOn w:val="Normal"/>
    <w:link w:val="FooterChar"/>
    <w:uiPriority w:val="99"/>
    <w:unhideWhenUsed/>
    <w:rsid w:val="00C06C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6C64"/>
  </w:style>
  <w:style w:type="paragraph" w:styleId="Title">
    <w:name w:val="Title"/>
    <w:basedOn w:val="Normal"/>
    <w:next w:val="Normal"/>
    <w:link w:val="TitleChar"/>
    <w:uiPriority w:val="10"/>
    <w:qFormat/>
    <w:rsid w:val="00F32706"/>
    <w:rPr>
      <w:color w:val="3D4647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2706"/>
    <w:rPr>
      <w:rFonts w:ascii="Questrial" w:hAnsi="Questrial"/>
      <w:color w:val="3D4647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01712"/>
    <w:rPr>
      <w:rFonts w:ascii="Questrial" w:eastAsia="Times New Roman" w:hAnsi="Questrial" w:cstheme="majorBidi"/>
      <w:color w:val="1A486D" w:themeColor="accent1" w:themeShade="BF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C06C64"/>
    <w:pPr>
      <w:contextualSpacing w:val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06C6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06C64"/>
    <w:rPr>
      <w:color w:val="8A204B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5107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1079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1079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107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1079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079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079A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E970A9"/>
    <w:rPr>
      <w:rFonts w:ascii="Questrial" w:eastAsiaTheme="majorEastAsia" w:hAnsi="Questrial" w:cstheme="majorBidi"/>
      <w:color w:val="1A486D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01712"/>
    <w:rPr>
      <w:rFonts w:ascii="Questrial" w:eastAsiaTheme="majorEastAsia" w:hAnsi="Questrial" w:cstheme="majorBidi"/>
      <w:color w:val="113048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B01B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B01B8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401712"/>
    <w:rPr>
      <w:rFonts w:ascii="Questrial" w:eastAsiaTheme="majorEastAsia" w:hAnsi="Questrial" w:cstheme="majorBidi"/>
      <w:i/>
      <w:iCs/>
      <w:color w:val="1A486D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8F40C3"/>
    <w:rPr>
      <w:color w:val="833177" w:themeColor="followedHyperlink"/>
      <w:u w:val="single"/>
    </w:rPr>
  </w:style>
  <w:style w:type="paragraph" w:customStyle="1" w:styleId="code">
    <w:name w:val="code"/>
    <w:basedOn w:val="Normal"/>
    <w:qFormat/>
    <w:rsid w:val="00EE764F"/>
    <w:pPr>
      <w:spacing w:after="0" w:line="240" w:lineRule="auto"/>
      <w:ind w:left="720"/>
    </w:pPr>
    <w:rPr>
      <w:rFonts w:ascii="Courier New" w:eastAsia="Times New Roman" w:hAnsi="Courier New" w:cs="Courier New"/>
      <w:color w:val="000000"/>
      <w:sz w:val="20"/>
      <w:szCs w:val="20"/>
    </w:rPr>
  </w:style>
  <w:style w:type="character" w:customStyle="1" w:styleId="apple-converted-space">
    <w:name w:val="apple-converted-space"/>
    <w:basedOn w:val="DefaultParagraphFont"/>
    <w:rsid w:val="001128EF"/>
  </w:style>
  <w:style w:type="character" w:styleId="HTMLCode">
    <w:name w:val="HTML Code"/>
    <w:basedOn w:val="DefaultParagraphFont"/>
    <w:uiPriority w:val="99"/>
    <w:semiHidden/>
    <w:unhideWhenUsed/>
    <w:rsid w:val="001128E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28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contextualSpacing w:val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28DF"/>
    <w:rPr>
      <w:rFonts w:ascii="Courier New" w:eastAsia="Times New Roman" w:hAnsi="Courier New" w:cs="Courier New"/>
      <w:sz w:val="20"/>
      <w:szCs w:val="20"/>
    </w:rPr>
  </w:style>
  <w:style w:type="numbering" w:customStyle="1" w:styleId="List13">
    <w:name w:val="List 13"/>
    <w:basedOn w:val="NoList"/>
    <w:rsid w:val="008F7C63"/>
    <w:pPr>
      <w:numPr>
        <w:numId w:val="1"/>
      </w:numPr>
    </w:pPr>
  </w:style>
  <w:style w:type="table" w:customStyle="1" w:styleId="TableGrid1">
    <w:name w:val="Table Grid1"/>
    <w:basedOn w:val="TableNormal"/>
    <w:next w:val="TableGrid"/>
    <w:uiPriority w:val="39"/>
    <w:rsid w:val="009009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pyrightbold">
    <w:name w:val="copyrightbold"/>
    <w:basedOn w:val="Normal"/>
    <w:rsid w:val="00B45D9B"/>
    <w:pPr>
      <w:spacing w:before="100" w:beforeAutospacing="1" w:after="100" w:afterAutospacing="1" w:line="240" w:lineRule="auto"/>
      <w:contextualSpacing w:val="0"/>
    </w:pPr>
    <w:rPr>
      <w:rFonts w:ascii="Times New Roman" w:eastAsia="Times New Roman" w:hAnsi="Times New Roman" w:cs="Times New Roman"/>
      <w:sz w:val="24"/>
      <w:szCs w:val="24"/>
    </w:rPr>
  </w:style>
  <w:style w:type="paragraph" w:styleId="PlainText">
    <w:name w:val="Plain Text"/>
    <w:basedOn w:val="Normal"/>
    <w:link w:val="PlainTextChar"/>
    <w:uiPriority w:val="99"/>
    <w:unhideWhenUsed/>
    <w:rsid w:val="005C7A3F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C7A3F"/>
    <w:rPr>
      <w:rFonts w:ascii="Consolas" w:hAnsi="Consolas"/>
      <w:sz w:val="21"/>
      <w:szCs w:val="21"/>
    </w:rPr>
  </w:style>
  <w:style w:type="paragraph" w:styleId="NoSpacing">
    <w:name w:val="No Spacing"/>
    <w:link w:val="NoSpacingChar"/>
    <w:uiPriority w:val="1"/>
    <w:qFormat/>
    <w:rsid w:val="00401712"/>
    <w:pPr>
      <w:spacing w:after="0" w:line="240" w:lineRule="auto"/>
    </w:pPr>
    <w:rPr>
      <w:rFonts w:ascii="Questrial" w:eastAsiaTheme="minorEastAsia" w:hAnsi="Questrial"/>
    </w:rPr>
  </w:style>
  <w:style w:type="character" w:customStyle="1" w:styleId="NoSpacingChar">
    <w:name w:val="No Spacing Char"/>
    <w:basedOn w:val="DefaultParagraphFont"/>
    <w:link w:val="NoSpacing"/>
    <w:uiPriority w:val="1"/>
    <w:rsid w:val="00401712"/>
    <w:rPr>
      <w:rFonts w:ascii="Questrial" w:eastAsiaTheme="minorEastAsia" w:hAnsi="Questrial"/>
    </w:rPr>
  </w:style>
  <w:style w:type="character" w:customStyle="1" w:styleId="Heading5Char">
    <w:name w:val="Heading 5 Char"/>
    <w:basedOn w:val="DefaultParagraphFont"/>
    <w:link w:val="Heading5"/>
    <w:uiPriority w:val="9"/>
    <w:rsid w:val="00401712"/>
    <w:rPr>
      <w:rFonts w:ascii="Questrial" w:eastAsiaTheme="majorEastAsia" w:hAnsi="Questrial" w:cstheme="majorBidi"/>
      <w:color w:val="1A486D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401712"/>
    <w:rPr>
      <w:rFonts w:ascii="Questrial" w:eastAsiaTheme="majorEastAsia" w:hAnsi="Questrial" w:cstheme="majorBidi"/>
      <w:color w:val="113048" w:themeColor="accent1" w:themeShade="7F"/>
    </w:rPr>
  </w:style>
  <w:style w:type="paragraph" w:customStyle="1" w:styleId="TableheadColored">
    <w:name w:val="Table.headColored"/>
    <w:uiPriority w:val="99"/>
    <w:qFormat/>
    <w:rsid w:val="00AF4412"/>
    <w:pPr>
      <w:suppressAutoHyphens/>
      <w:autoSpaceDE w:val="0"/>
      <w:autoSpaceDN w:val="0"/>
      <w:adjustRightInd w:val="0"/>
      <w:spacing w:before="120" w:after="120" w:line="240" w:lineRule="atLeast"/>
    </w:pPr>
    <w:rPr>
      <w:rFonts w:ascii="Arial" w:eastAsia="Times New Roman" w:hAnsi="Arial" w:cs="Arial"/>
      <w:b/>
      <w:bCs/>
      <w:color w:val="0078AF"/>
      <w:w w:val="0"/>
      <w:sz w:val="16"/>
      <w:szCs w:val="16"/>
    </w:rPr>
  </w:style>
  <w:style w:type="paragraph" w:customStyle="1" w:styleId="Tabletext">
    <w:name w:val="Table.text"/>
    <w:uiPriority w:val="99"/>
    <w:qFormat/>
    <w:rsid w:val="00AF4412"/>
    <w:pPr>
      <w:suppressAutoHyphens/>
      <w:autoSpaceDE w:val="0"/>
      <w:autoSpaceDN w:val="0"/>
      <w:adjustRightInd w:val="0"/>
      <w:spacing w:before="120" w:after="60" w:line="240" w:lineRule="atLeast"/>
      <w:ind w:left="29"/>
    </w:pPr>
    <w:rPr>
      <w:rFonts w:ascii="Arial" w:eastAsia="Times New Roman" w:hAnsi="Arial" w:cs="Arial"/>
      <w:color w:val="000000"/>
      <w:w w:val="0"/>
      <w:sz w:val="16"/>
      <w:szCs w:val="16"/>
    </w:rPr>
  </w:style>
  <w:style w:type="paragraph" w:customStyle="1" w:styleId="Step">
    <w:name w:val="Step"/>
    <w:uiPriority w:val="99"/>
    <w:qFormat/>
    <w:rsid w:val="00F9098C"/>
    <w:pPr>
      <w:numPr>
        <w:numId w:val="2"/>
      </w:numPr>
      <w:tabs>
        <w:tab w:val="left" w:pos="360"/>
      </w:tabs>
      <w:suppressAutoHyphens/>
      <w:autoSpaceDE w:val="0"/>
      <w:autoSpaceDN w:val="0"/>
      <w:adjustRightInd w:val="0"/>
      <w:spacing w:before="120" w:after="120" w:line="280" w:lineRule="atLeast"/>
    </w:pPr>
    <w:rPr>
      <w:rFonts w:ascii="Times New Roman" w:eastAsia="Times New Roman" w:hAnsi="Times New Roman" w:cs="Times New Roman"/>
      <w:color w:val="000000"/>
      <w:w w:val="0"/>
    </w:rPr>
  </w:style>
  <w:style w:type="numbering" w:customStyle="1" w:styleId="OrderedList">
    <w:name w:val="Ordered List"/>
    <w:basedOn w:val="NoList"/>
    <w:uiPriority w:val="99"/>
    <w:rsid w:val="006C4E67"/>
    <w:pPr>
      <w:numPr>
        <w:numId w:val="4"/>
      </w:numPr>
    </w:pPr>
  </w:style>
  <w:style w:type="paragraph" w:styleId="ListBullet2">
    <w:name w:val="List Bullet 2"/>
    <w:basedOn w:val="Normal"/>
    <w:uiPriority w:val="99"/>
    <w:unhideWhenUsed/>
    <w:rsid w:val="006C4E67"/>
    <w:pPr>
      <w:numPr>
        <w:numId w:val="6"/>
      </w:numPr>
    </w:pPr>
  </w:style>
  <w:style w:type="paragraph" w:styleId="ListBullet">
    <w:name w:val="List Bullet"/>
    <w:basedOn w:val="Normal"/>
    <w:uiPriority w:val="99"/>
    <w:unhideWhenUsed/>
    <w:rsid w:val="006C4E67"/>
    <w:pPr>
      <w:numPr>
        <w:numId w:val="5"/>
      </w:numPr>
    </w:pPr>
  </w:style>
  <w:style w:type="paragraph" w:styleId="ListBullet3">
    <w:name w:val="List Bullet 3"/>
    <w:basedOn w:val="Normal"/>
    <w:uiPriority w:val="99"/>
    <w:unhideWhenUsed/>
    <w:rsid w:val="006C4E67"/>
    <w:pPr>
      <w:numPr>
        <w:numId w:val="7"/>
      </w:numPr>
    </w:pPr>
  </w:style>
  <w:style w:type="paragraph" w:styleId="ListContinue">
    <w:name w:val="List Continue"/>
    <w:basedOn w:val="Normal"/>
    <w:uiPriority w:val="99"/>
    <w:unhideWhenUsed/>
    <w:rsid w:val="006C4E67"/>
    <w:pPr>
      <w:spacing w:after="120"/>
      <w:ind w:left="360"/>
    </w:pPr>
  </w:style>
  <w:style w:type="paragraph" w:styleId="ListContinue2">
    <w:name w:val="List Continue 2"/>
    <w:basedOn w:val="Normal"/>
    <w:uiPriority w:val="99"/>
    <w:unhideWhenUsed/>
    <w:rsid w:val="006C4E67"/>
    <w:pPr>
      <w:spacing w:after="120"/>
      <w:ind w:left="720"/>
    </w:pPr>
  </w:style>
  <w:style w:type="paragraph" w:styleId="ListContinue3">
    <w:name w:val="List Continue 3"/>
    <w:basedOn w:val="Normal"/>
    <w:uiPriority w:val="99"/>
    <w:unhideWhenUsed/>
    <w:rsid w:val="006C4E67"/>
    <w:pPr>
      <w:spacing w:after="120"/>
      <w:ind w:left="1080"/>
    </w:pPr>
  </w:style>
  <w:style w:type="paragraph" w:customStyle="1" w:styleId="Note">
    <w:name w:val="Note"/>
    <w:basedOn w:val="NoteHeading"/>
    <w:next w:val="Normal"/>
    <w:rsid w:val="006C4E67"/>
    <w:pPr>
      <w:spacing w:after="120"/>
      <w:ind w:left="288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6C4E67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6C4E67"/>
  </w:style>
  <w:style w:type="character" w:customStyle="1" w:styleId="Heading7Char">
    <w:name w:val="Heading 7 Char"/>
    <w:basedOn w:val="DefaultParagraphFont"/>
    <w:link w:val="Heading7"/>
    <w:uiPriority w:val="9"/>
    <w:rsid w:val="00401712"/>
    <w:rPr>
      <w:rFonts w:ascii="Questrial" w:eastAsiaTheme="majorEastAsia" w:hAnsi="Questrial" w:cstheme="majorBidi"/>
      <w:i/>
      <w:iCs/>
      <w:color w:val="113048" w:themeColor="accent1" w:themeShade="7F"/>
    </w:rPr>
  </w:style>
  <w:style w:type="character" w:styleId="IntenseEmphasis">
    <w:name w:val="Intense Emphasis"/>
    <w:basedOn w:val="DefaultParagraphFont"/>
    <w:uiPriority w:val="21"/>
    <w:qFormat/>
    <w:rsid w:val="00CB3DA2"/>
    <w:rPr>
      <w:i/>
      <w:iCs/>
      <w:color w:val="236192" w:themeColor="accent1"/>
    </w:rPr>
  </w:style>
  <w:style w:type="character" w:customStyle="1" w:styleId="base-type-entity-name">
    <w:name w:val="base-type-entity-name"/>
    <w:basedOn w:val="DefaultParagraphFont"/>
    <w:rsid w:val="000221B9"/>
  </w:style>
  <w:style w:type="character" w:styleId="UnresolvedMention">
    <w:name w:val="Unresolved Mention"/>
    <w:basedOn w:val="DefaultParagraphFont"/>
    <w:uiPriority w:val="99"/>
    <w:semiHidden/>
    <w:unhideWhenUsed/>
    <w:rsid w:val="0071507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4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9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93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57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209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225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47485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1048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64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42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5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00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96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348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62710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9023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473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9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1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08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29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8644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2282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1884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6414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812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8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78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35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958178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264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081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4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0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63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94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47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43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32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png"/><Relationship Id="rId18" Type="http://schemas.openxmlformats.org/officeDocument/2006/relationships/oleObject" Target="embeddings/oleObject2.bin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header" Target="header1.xml"/><Relationship Id="rId10" Type="http://schemas.openxmlformats.org/officeDocument/2006/relationships/webSettings" Target="webSetting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ausparks\Documents\Custom%20Office%20Templates\ThingWorx%20Word%20Template.dotx" TargetMode="External"/></Relationships>
</file>

<file path=word/theme/theme1.xml><?xml version="1.0" encoding="utf-8"?>
<a:theme xmlns:a="http://schemas.openxmlformats.org/drawingml/2006/main" name="PTC PPT Template">
  <a:themeElements>
    <a:clrScheme name="PTC 2016">
      <a:dk1>
        <a:srgbClr val="3D4647"/>
      </a:dk1>
      <a:lt1>
        <a:srgbClr val="FFFFFF"/>
      </a:lt1>
      <a:dk2>
        <a:srgbClr val="C8C9C7"/>
      </a:dk2>
      <a:lt2>
        <a:srgbClr val="6CC04A"/>
      </a:lt2>
      <a:accent1>
        <a:srgbClr val="236192"/>
      </a:accent1>
      <a:accent2>
        <a:srgbClr val="00ACC8"/>
      </a:accent2>
      <a:accent3>
        <a:srgbClr val="F38B00"/>
      </a:accent3>
      <a:accent4>
        <a:srgbClr val="007A3E"/>
      </a:accent4>
      <a:accent5>
        <a:srgbClr val="F1B434"/>
      </a:accent5>
      <a:accent6>
        <a:srgbClr val="912F46"/>
      </a:accent6>
      <a:hlink>
        <a:srgbClr val="8A204B"/>
      </a:hlink>
      <a:folHlink>
        <a:srgbClr val="833177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ln>
          <a:noFill/>
        </a:ln>
      </a:spPr>
      <a:bodyPr rtlCol="0" anchor="ctr"/>
      <a:lstStyle>
        <a:defPPr>
          <a:defRPr dirty="0" smtClean="0">
            <a:solidFill>
              <a:schemeClr val="bg1"/>
            </a:solidFill>
          </a:defRPr>
        </a:defPPr>
      </a:lstStyle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noFill/>
      </a:spPr>
      <a:bodyPr wrap="none" lIns="0" tIns="0" rIns="0" bIns="0" rtlCol="0">
        <a:spAutoFit/>
      </a:bodyPr>
      <a:lstStyle>
        <a:defPPr>
          <a:defRPr sz="1400" dirty="0" smtClean="0"/>
        </a:defPPr>
      </a:lstStyle>
    </a:txDef>
  </a:objectDefaults>
  <a:extraClrSchemeLst/>
  <a:extLst>
    <a:ext uri="{05A4C25C-085E-4340-85A3-A5531E510DB2}">
      <thm15:themeFamily xmlns:thm15="http://schemas.microsoft.com/office/thememl/2012/main" name="PTC PPT Template" id="{5281375E-A3E8-4A11-86FE-396579024A83}" vid="{3E38EDBE-89E6-401A-A759-7E9510EC0A2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PTC Document" ma:contentTypeID="0x010100C96DB0CE8DF25246934648151BC9081800DDFFCBA6F93F71449E68276DF70F4C6E" ma:contentTypeVersion="5" ma:contentTypeDescription="PTC Global default document. " ma:contentTypeScope="" ma:versionID="f5a53dc9640ff96c501d6fd6a816c4a6">
  <xsd:schema xmlns:xsd="http://www.w3.org/2001/XMLSchema" xmlns:xs="http://www.w3.org/2001/XMLSchema" xmlns:p="http://schemas.microsoft.com/office/2006/metadata/properties" xmlns:ns1="http://schemas.microsoft.com/sharepoint/v3" xmlns:ns2="70050a95-a0e9-49d7-93d0-9cc0c209ff35" xmlns:ns3="http://schemas.microsoft.com/sharepoint/v4" targetNamespace="http://schemas.microsoft.com/office/2006/metadata/properties" ma:root="true" ma:fieldsID="7a7e24c6ee3eb9e1893bb56c21dab20a" ns1:_="" ns2:_="" ns3:_="">
    <xsd:import namespace="http://schemas.microsoft.com/sharepoint/v3"/>
    <xsd:import namespace="70050a95-a0e9-49d7-93d0-9cc0c209ff35"/>
    <xsd:import namespace="http://schemas.microsoft.com/sharepoint/v4"/>
    <xsd:element name="properties">
      <xsd:complexType>
        <xsd:sequence>
          <xsd:element name="documentManagement">
            <xsd:complexType>
              <xsd:all>
                <xsd:element ref="ns1:RoutingRuleDescription" minOccurs="0"/>
                <xsd:element ref="ns2:PTCContentExpiration"/>
                <xsd:element ref="ns2:TaxCatchAll" minOccurs="0"/>
                <xsd:element ref="ns2:TaxCatchAllLabel" minOccurs="0"/>
                <xsd:element ref="ns2:TaxKeywordTaxHTField" minOccurs="0"/>
                <xsd:element ref="ns3:IconOverla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RoutingRuleDescription" ma:index="2" nillable="true" ma:displayName="Description" ma:internalName="RoutingRuleDescription" ma:readOnly="fals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050a95-a0e9-49d7-93d0-9cc0c209ff35" elementFormDefault="qualified">
    <xsd:import namespace="http://schemas.microsoft.com/office/2006/documentManagement/types"/>
    <xsd:import namespace="http://schemas.microsoft.com/office/infopath/2007/PartnerControls"/>
    <xsd:element name="PTCContentExpiration" ma:index="3" ma:displayName="Content Expiration" ma:format="DateOnly" ma:internalName="PTCContentExpiration" ma:readOnly="false">
      <xsd:simpleType>
        <xsd:restriction base="dms:DateTime"/>
      </xsd:simpleType>
    </xsd:element>
    <xsd:element name="TaxCatchAll" ma:index="9" nillable="true" ma:displayName="Taxonomy Catch All Column" ma:hidden="true" ma:list="{8c7d5ba3-6bec-4940-bac5-b05353a58830}" ma:internalName="TaxCatchAll" ma:showField="CatchAllData" ma:web="55c172ec-a0d0-4742-b352-4086752b345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0" nillable="true" ma:displayName="Taxonomy Catch All Column1" ma:hidden="true" ma:list="{8c7d5ba3-6bec-4940-bac5-b05353a58830}" ma:internalName="TaxCatchAllLabel" ma:readOnly="true" ma:showField="CatchAllDataLabel" ma:web="55c172ec-a0d0-4742-b352-4086752b345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KeywordTaxHTField" ma:index="12" nillable="true" ma:taxonomy="true" ma:internalName="TaxKeywordTaxHTField" ma:taxonomyFieldName="TaxKeyword" ma:displayName="Enterprise Keywords" ma:fieldId="{23f27201-bee3-471e-b2e7-b64fd8b7ca38}" ma:taxonomyMulti="true" ma:sspId="42a31eca-7bb5-4f37-84a4-f41e531fd3a0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14" nillable="true" ma:displayName="IconOverlay" ma:hidden="true" ma:internalName="IconOverlay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5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KeywordTaxHTField xmlns="70050a95-a0e9-49d7-93d0-9cc0c209ff35">
      <Terms xmlns="http://schemas.microsoft.com/office/infopath/2007/PartnerControls"/>
    </TaxKeywordTaxHTField>
    <IconOverlay xmlns="http://schemas.microsoft.com/sharepoint/v4" xsi:nil="true"/>
    <TaxCatchAll xmlns="70050a95-a0e9-49d7-93d0-9cc0c209ff35"/>
    <RoutingRuleDescription xmlns="http://schemas.microsoft.com/sharepoint/v3" xsi:nil="true"/>
    <PTCContentExpiration xmlns="70050a95-a0e9-49d7-93d0-9cc0c209ff35">2099-09-22T04:00:00+00:00</PTCContentExpiration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?mso-contentType ?>
<spe:Receivers xmlns:spe="http://schemas.microsoft.com/sharepoint/events"/>
</file>

<file path=customXml/item5.xml><?xml version="1.0" encoding="utf-8"?>
<?mso-contentType ?>
<SharedContentType xmlns="Microsoft.SharePoint.Taxonomy.ContentTypeSync" SourceId="1d47a9f7-0df9-45eb-aa44-f73da6c31073" ContentTypeId="0x010100C96DB0CE8DF25246934648151BC90818" PreviousValue="false"/>
</file>

<file path=customXml/item6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9B0A79-D2B2-4CC7-8378-9B1EBF84A1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0050a95-a0e9-49d7-93d0-9cc0c209ff35"/>
    <ds:schemaRef ds:uri="http://schemas.microsoft.com/sharepoint/v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B3C2DCC-6CF0-4EA5-BCEA-5B272F926618}">
  <ds:schemaRefs>
    <ds:schemaRef ds:uri="http://schemas.microsoft.com/office/2006/metadata/properties"/>
    <ds:schemaRef ds:uri="http://schemas.microsoft.com/office/infopath/2007/PartnerControls"/>
    <ds:schemaRef ds:uri="70050a95-a0e9-49d7-93d0-9cc0c209ff35"/>
    <ds:schemaRef ds:uri="http://schemas.microsoft.com/sharepoint/v4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A5705AE2-1918-4D14-AD40-2E0E4325F44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B3A3977-118B-4803-A0BD-547E45DD4A0A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F161433C-820C-4AD8-A0E2-C8B9813CE18D}">
  <ds:schemaRefs>
    <ds:schemaRef ds:uri="Microsoft.SharePoint.Taxonomy.ContentTypeSync"/>
  </ds:schemaRefs>
</ds:datastoreItem>
</file>

<file path=customXml/itemProps6.xml><?xml version="1.0" encoding="utf-8"?>
<ds:datastoreItem xmlns:ds="http://schemas.openxmlformats.org/officeDocument/2006/customXml" ds:itemID="{B6F7DA99-5A9A-4264-9619-4209C152C0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ThingWorx Word Template.dotx</Template>
  <TotalTime>39317</TotalTime>
  <Pages>12</Pages>
  <Words>1717</Words>
  <Characters>9961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Git Backup Extension User Guide</vt:lpstr>
    </vt:vector>
  </TitlesOfParts>
  <Manager>rlourens@ptc.com</Manager>
  <Company>PTC</Company>
  <LinksUpToDate>false</LinksUpToDate>
  <CharactersWithSpaces>11655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 Backup Extension User Guide</dc:title>
  <dc:subject/>
  <dc:creator>vrosu@ptc.com</dc:creator>
  <cp:keywords/>
  <dc:description/>
  <cp:lastModifiedBy>Rosu, Vladimir</cp:lastModifiedBy>
  <cp:revision>248</cp:revision>
  <cp:lastPrinted>2019-04-08T08:48:00Z</cp:lastPrinted>
  <dcterms:created xsi:type="dcterms:W3CDTF">2017-12-20T12:03:00Z</dcterms:created>
  <dcterms:modified xsi:type="dcterms:W3CDTF">2019-04-26T14:45:00Z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0x010100C96DB0CE8DF25246934648151BC9081800DDFFCBA6F93F71449E68276DF70F4C6E</vt:lpwstr>
  </property>
  <property fmtid="{D5CDD505-2E9C-101B-9397-08002B2CF9AE}" pid="3" name="TaxKeyword">
    <vt:lpwstr/>
  </property>
</Properties>
</file>